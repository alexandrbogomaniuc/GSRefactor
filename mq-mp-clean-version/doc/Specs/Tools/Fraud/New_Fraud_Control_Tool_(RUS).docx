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D9889" w14:textId="77777777" w:rsidR="00D809BE" w:rsidRPr="00576DE9" w:rsidRDefault="00D809BE" w:rsidP="00D809BE">
      <w:pPr>
        <w:pStyle w:val="1"/>
        <w:spacing w:before="280" w:after="280"/>
        <w:jc w:val="center"/>
        <w:rPr>
          <w:sz w:val="48"/>
          <w:szCs w:val="48"/>
          <w:lang w:val="en-US"/>
        </w:rPr>
      </w:pPr>
    </w:p>
    <w:p w14:paraId="23217D70" w14:textId="77777777" w:rsidR="00D809BE" w:rsidRDefault="00D809BE" w:rsidP="00D809BE">
      <w:pPr>
        <w:pStyle w:val="1"/>
        <w:spacing w:before="280" w:after="280"/>
        <w:jc w:val="center"/>
        <w:rPr>
          <w:sz w:val="48"/>
          <w:szCs w:val="48"/>
        </w:rPr>
      </w:pPr>
    </w:p>
    <w:p w14:paraId="56D5F7F8" w14:textId="77777777" w:rsidR="00D809BE" w:rsidRDefault="00D809BE" w:rsidP="00D809BE">
      <w:pPr>
        <w:pStyle w:val="1"/>
        <w:spacing w:before="280" w:after="280"/>
        <w:jc w:val="center"/>
        <w:rPr>
          <w:sz w:val="48"/>
          <w:szCs w:val="48"/>
        </w:rPr>
      </w:pPr>
    </w:p>
    <w:p w14:paraId="6996CD77" w14:textId="77777777" w:rsidR="00D809BE" w:rsidRDefault="00D809BE" w:rsidP="00D809BE">
      <w:pPr>
        <w:pStyle w:val="1"/>
        <w:spacing w:before="280" w:after="280"/>
        <w:jc w:val="center"/>
        <w:rPr>
          <w:sz w:val="48"/>
          <w:szCs w:val="48"/>
        </w:rPr>
      </w:pPr>
    </w:p>
    <w:p w14:paraId="59554F68" w14:textId="77777777" w:rsidR="00D809BE" w:rsidRPr="0029379B" w:rsidRDefault="00D809BE" w:rsidP="00D809BE">
      <w:pPr>
        <w:pStyle w:val="a3"/>
        <w:rPr>
          <w:rFonts w:ascii="Roboto" w:hAnsi="Roboto"/>
          <w:sz w:val="40"/>
          <w:szCs w:val="40"/>
        </w:rPr>
      </w:pPr>
      <w:bookmarkStart w:id="0" w:name="__RefHeading___Toc3418_223318133"/>
      <w:bookmarkEnd w:id="0"/>
      <w:r w:rsidRPr="0029379B">
        <w:rPr>
          <w:rFonts w:ascii="Roboto" w:hAnsi="Roboto"/>
          <w:sz w:val="40"/>
          <w:szCs w:val="40"/>
          <w:lang w:val="en-US"/>
        </w:rPr>
        <w:t>New</w:t>
      </w:r>
      <w:r w:rsidRPr="0029379B">
        <w:rPr>
          <w:rFonts w:ascii="Roboto" w:hAnsi="Roboto"/>
          <w:sz w:val="40"/>
          <w:szCs w:val="40"/>
        </w:rPr>
        <w:t xml:space="preserve"> </w:t>
      </w:r>
      <w:r w:rsidRPr="0029379B">
        <w:rPr>
          <w:rFonts w:ascii="Roboto" w:hAnsi="Roboto"/>
          <w:sz w:val="40"/>
          <w:szCs w:val="40"/>
          <w:lang w:val="en-US"/>
        </w:rPr>
        <w:t>Fraud</w:t>
      </w:r>
      <w:r w:rsidRPr="0029379B">
        <w:rPr>
          <w:rFonts w:ascii="Roboto" w:hAnsi="Roboto"/>
          <w:sz w:val="40"/>
          <w:szCs w:val="40"/>
        </w:rPr>
        <w:t xml:space="preserve"> </w:t>
      </w:r>
      <w:r w:rsidRPr="0029379B">
        <w:rPr>
          <w:rFonts w:ascii="Roboto" w:hAnsi="Roboto"/>
          <w:sz w:val="40"/>
          <w:szCs w:val="40"/>
          <w:lang w:val="en-US"/>
        </w:rPr>
        <w:t>Control</w:t>
      </w:r>
      <w:r w:rsidRPr="0029379B">
        <w:rPr>
          <w:rFonts w:ascii="Roboto" w:hAnsi="Roboto"/>
          <w:sz w:val="40"/>
          <w:szCs w:val="40"/>
        </w:rPr>
        <w:t xml:space="preserve"> </w:t>
      </w:r>
      <w:r w:rsidRPr="0029379B">
        <w:rPr>
          <w:rFonts w:ascii="Roboto" w:hAnsi="Roboto"/>
          <w:sz w:val="40"/>
          <w:szCs w:val="40"/>
          <w:lang w:val="en-US"/>
        </w:rPr>
        <w:t>Tool</w:t>
      </w:r>
    </w:p>
    <w:p w14:paraId="38D42851" w14:textId="77777777" w:rsidR="00D809BE" w:rsidRPr="0029379B" w:rsidRDefault="00D809BE" w:rsidP="00D809BE">
      <w:pPr>
        <w:spacing w:line="360" w:lineRule="auto"/>
        <w:jc w:val="center"/>
        <w:rPr>
          <w:rFonts w:ascii="Roboto" w:hAnsi="Roboto"/>
          <w:sz w:val="28"/>
          <w:szCs w:val="28"/>
        </w:rPr>
      </w:pPr>
      <w:r w:rsidRPr="0029379B">
        <w:rPr>
          <w:rFonts w:ascii="Roboto" w:hAnsi="Roboto"/>
          <w:sz w:val="28"/>
          <w:szCs w:val="28"/>
        </w:rPr>
        <w:t>Спецификация требований к программному обеспечению</w:t>
      </w:r>
    </w:p>
    <w:p w14:paraId="3E1B759B" w14:textId="77777777" w:rsidR="00D809BE" w:rsidRPr="0029379B" w:rsidRDefault="00D809BE" w:rsidP="00D809BE">
      <w:pPr>
        <w:jc w:val="right"/>
        <w:rPr>
          <w:rFonts w:ascii="Roboto" w:hAnsi="Roboto"/>
          <w:sz w:val="28"/>
          <w:szCs w:val="28"/>
        </w:rPr>
      </w:pPr>
      <w:r w:rsidRPr="0029379B">
        <w:rPr>
          <w:rFonts w:ascii="Roboto" w:hAnsi="Roboto"/>
          <w:sz w:val="28"/>
          <w:szCs w:val="28"/>
        </w:rPr>
        <w:t>Версия 1.0</w:t>
      </w:r>
    </w:p>
    <w:p w14:paraId="3E7B8E68" w14:textId="77777777" w:rsidR="00D809BE" w:rsidRPr="00ED23A6" w:rsidRDefault="00D809BE" w:rsidP="00D809BE">
      <w:pPr>
        <w:spacing w:after="160" w:line="259" w:lineRule="auto"/>
        <w:rPr>
          <w:rFonts w:ascii="Roboto" w:hAnsi="Roboto"/>
          <w:sz w:val="28"/>
          <w:szCs w:val="28"/>
        </w:rPr>
      </w:pPr>
      <w:r w:rsidRPr="00ED23A6">
        <w:rPr>
          <w:rFonts w:ascii="Roboto" w:hAnsi="Roboto"/>
          <w:sz w:val="28"/>
          <w:szCs w:val="28"/>
        </w:rPr>
        <w:br w:type="page"/>
      </w:r>
    </w:p>
    <w:sdt>
      <w:sdtPr>
        <w:rPr>
          <w:rFonts w:ascii="Roboto" w:eastAsia="WenQuanYi Micro Hei" w:hAnsi="Roboto" w:cs="Lohit Devanagari"/>
          <w:color w:val="auto"/>
          <w:kern w:val="2"/>
          <w:sz w:val="24"/>
          <w:szCs w:val="24"/>
          <w:lang w:eastAsia="zh-CN" w:bidi="hi-IN"/>
        </w:rPr>
        <w:id w:val="796101969"/>
        <w:docPartObj>
          <w:docPartGallery w:val="Table of Contents"/>
          <w:docPartUnique/>
        </w:docPartObj>
      </w:sdtPr>
      <w:sdtEndPr>
        <w:rPr>
          <w:sz w:val="28"/>
          <w:szCs w:val="28"/>
        </w:rPr>
      </w:sdtEndPr>
      <w:sdtContent>
        <w:p w14:paraId="2512F01E" w14:textId="77777777" w:rsidR="00D809BE" w:rsidRPr="00ED23A6" w:rsidRDefault="00D809BE" w:rsidP="00D809BE">
          <w:pPr>
            <w:pStyle w:val="a7"/>
            <w:spacing w:line="360" w:lineRule="auto"/>
            <w:jc w:val="both"/>
            <w:rPr>
              <w:rFonts w:ascii="Roboto" w:hAnsi="Roboto"/>
              <w:b/>
              <w:bCs/>
              <w:color w:val="auto"/>
            </w:rPr>
          </w:pPr>
          <w:r>
            <w:rPr>
              <w:rFonts w:ascii="Roboto" w:hAnsi="Roboto"/>
              <w:b/>
              <w:bCs/>
              <w:color w:val="auto"/>
            </w:rPr>
            <w:t>Содержание документа</w:t>
          </w:r>
        </w:p>
        <w:p w14:paraId="0A608D49" w14:textId="7E59AC64" w:rsidR="00D809BE" w:rsidRPr="00D809BE" w:rsidRDefault="00D809BE" w:rsidP="00D809BE">
          <w:pPr>
            <w:pStyle w:val="11"/>
            <w:tabs>
              <w:tab w:val="right" w:leader="dot" w:pos="9345"/>
            </w:tabs>
            <w:spacing w:line="360" w:lineRule="auto"/>
            <w:rPr>
              <w:rFonts w:ascii="Roboto" w:eastAsiaTheme="minorEastAsia" w:hAnsi="Roboto" w:cstheme="minorBidi"/>
              <w:noProof/>
              <w:kern w:val="0"/>
              <w:sz w:val="28"/>
              <w:szCs w:val="28"/>
              <w:lang w:eastAsia="ru-RU" w:bidi="ar-SA"/>
            </w:rPr>
          </w:pPr>
          <w:r w:rsidRPr="00D809BE">
            <w:rPr>
              <w:rFonts w:ascii="Roboto" w:hAnsi="Roboto"/>
              <w:sz w:val="28"/>
              <w:szCs w:val="28"/>
            </w:rPr>
            <w:fldChar w:fldCharType="begin"/>
          </w:r>
          <w:r w:rsidRPr="00D809BE">
            <w:rPr>
              <w:rFonts w:ascii="Roboto" w:hAnsi="Roboto"/>
              <w:sz w:val="28"/>
              <w:szCs w:val="28"/>
            </w:rPr>
            <w:instrText xml:space="preserve"> TOC \o "1-3" \h \z \u </w:instrText>
          </w:r>
          <w:r w:rsidRPr="00D809BE">
            <w:rPr>
              <w:rFonts w:ascii="Roboto" w:hAnsi="Roboto"/>
              <w:sz w:val="28"/>
              <w:szCs w:val="28"/>
            </w:rPr>
            <w:fldChar w:fldCharType="separate"/>
          </w:r>
          <w:hyperlink w:anchor="_Toc101362099" w:history="1">
            <w:r w:rsidRPr="00D809BE">
              <w:rPr>
                <w:rStyle w:val="a8"/>
                <w:rFonts w:ascii="Roboto" w:hAnsi="Roboto"/>
                <w:noProof/>
                <w:sz w:val="28"/>
                <w:szCs w:val="28"/>
              </w:rPr>
              <w:t>Глоссарий</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_Toc101362099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3</w:t>
            </w:r>
            <w:r w:rsidRPr="00D809BE">
              <w:rPr>
                <w:rFonts w:ascii="Roboto" w:hAnsi="Roboto"/>
                <w:noProof/>
                <w:webHidden/>
                <w:sz w:val="28"/>
                <w:szCs w:val="28"/>
              </w:rPr>
              <w:fldChar w:fldCharType="end"/>
            </w:r>
          </w:hyperlink>
        </w:p>
        <w:p w14:paraId="3518DA60" w14:textId="5E4BF384" w:rsidR="00D809BE" w:rsidRPr="00D809BE" w:rsidRDefault="00D809BE" w:rsidP="00D809BE">
          <w:pPr>
            <w:pStyle w:val="11"/>
            <w:tabs>
              <w:tab w:val="right" w:leader="dot" w:pos="9345"/>
            </w:tabs>
            <w:spacing w:line="360" w:lineRule="auto"/>
            <w:rPr>
              <w:rFonts w:ascii="Roboto" w:eastAsiaTheme="minorEastAsia" w:hAnsi="Roboto" w:cstheme="minorBidi"/>
              <w:noProof/>
              <w:kern w:val="0"/>
              <w:sz w:val="28"/>
              <w:szCs w:val="28"/>
              <w:lang w:eastAsia="ru-RU" w:bidi="ar-SA"/>
            </w:rPr>
          </w:pPr>
          <w:hyperlink w:anchor="_Toc101362100" w:history="1">
            <w:r w:rsidRPr="00D809BE">
              <w:rPr>
                <w:rStyle w:val="a8"/>
                <w:rFonts w:ascii="Roboto" w:hAnsi="Roboto"/>
                <w:noProof/>
                <w:sz w:val="28"/>
                <w:szCs w:val="28"/>
              </w:rPr>
              <w:t>Описание</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_Toc101362100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5</w:t>
            </w:r>
            <w:r w:rsidRPr="00D809BE">
              <w:rPr>
                <w:rFonts w:ascii="Roboto" w:hAnsi="Roboto"/>
                <w:noProof/>
                <w:webHidden/>
                <w:sz w:val="28"/>
                <w:szCs w:val="28"/>
              </w:rPr>
              <w:fldChar w:fldCharType="end"/>
            </w:r>
          </w:hyperlink>
        </w:p>
        <w:p w14:paraId="157E58D6" w14:textId="668AC91C"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01" w:history="1">
            <w:r w:rsidRPr="00D809BE">
              <w:rPr>
                <w:rStyle w:val="a8"/>
                <w:rFonts w:ascii="Roboto" w:hAnsi="Roboto"/>
                <w:noProof/>
                <w:sz w:val="28"/>
                <w:szCs w:val="28"/>
              </w:rPr>
              <w:t>1.1.</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Проблемы, предшествующие появлению инструмента</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_Toc101362101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6</w:t>
            </w:r>
            <w:r w:rsidRPr="00D809BE">
              <w:rPr>
                <w:rFonts w:ascii="Roboto" w:hAnsi="Roboto"/>
                <w:noProof/>
                <w:webHidden/>
                <w:sz w:val="28"/>
                <w:szCs w:val="28"/>
              </w:rPr>
              <w:fldChar w:fldCharType="end"/>
            </w:r>
          </w:hyperlink>
        </w:p>
        <w:p w14:paraId="2B22D9EB" w14:textId="4E5B8BCA" w:rsidR="00D809BE" w:rsidRPr="00D809BE" w:rsidRDefault="00D809BE" w:rsidP="00D809BE">
          <w:pPr>
            <w:pStyle w:val="21"/>
            <w:tabs>
              <w:tab w:val="left" w:pos="1100"/>
              <w:tab w:val="right" w:leader="dot" w:pos="9345"/>
            </w:tabs>
            <w:spacing w:line="360" w:lineRule="auto"/>
            <w:rPr>
              <w:rFonts w:ascii="Roboto" w:eastAsiaTheme="minorEastAsia" w:hAnsi="Roboto" w:cstheme="minorBidi"/>
              <w:noProof/>
              <w:kern w:val="0"/>
              <w:sz w:val="28"/>
              <w:szCs w:val="28"/>
              <w:lang w:eastAsia="ru-RU" w:bidi="ar-SA"/>
            </w:rPr>
          </w:pPr>
          <w:hyperlink w:anchor="_Toc101362102" w:history="1">
            <w:r w:rsidRPr="00D809BE">
              <w:rPr>
                <w:rStyle w:val="a8"/>
                <w:rFonts w:ascii="Roboto" w:hAnsi="Roboto"/>
                <w:noProof/>
                <w:sz w:val="28"/>
                <w:szCs w:val="28"/>
              </w:rPr>
              <w:t>1.1.1.</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Проблема игры Take The Bank</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_Toc101362102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6</w:t>
            </w:r>
            <w:r w:rsidRPr="00D809BE">
              <w:rPr>
                <w:rFonts w:ascii="Roboto" w:hAnsi="Roboto"/>
                <w:noProof/>
                <w:webHidden/>
                <w:sz w:val="28"/>
                <w:szCs w:val="28"/>
              </w:rPr>
              <w:fldChar w:fldCharType="end"/>
            </w:r>
          </w:hyperlink>
        </w:p>
        <w:p w14:paraId="730ECD7B" w14:textId="5F1FCBB2" w:rsidR="00D809BE" w:rsidRPr="00D809BE" w:rsidRDefault="00D809BE" w:rsidP="00D809BE">
          <w:pPr>
            <w:pStyle w:val="21"/>
            <w:tabs>
              <w:tab w:val="left" w:pos="1100"/>
              <w:tab w:val="right" w:leader="dot" w:pos="9345"/>
            </w:tabs>
            <w:spacing w:line="360" w:lineRule="auto"/>
            <w:rPr>
              <w:rFonts w:ascii="Roboto" w:eastAsiaTheme="minorEastAsia" w:hAnsi="Roboto" w:cstheme="minorBidi"/>
              <w:noProof/>
              <w:kern w:val="0"/>
              <w:sz w:val="28"/>
              <w:szCs w:val="28"/>
              <w:lang w:eastAsia="ru-RU" w:bidi="ar-SA"/>
            </w:rPr>
          </w:pPr>
          <w:hyperlink w:anchor="_Toc101362103" w:history="1">
            <w:r w:rsidRPr="00D809BE">
              <w:rPr>
                <w:rStyle w:val="a8"/>
                <w:rFonts w:ascii="Roboto" w:hAnsi="Roboto"/>
                <w:noProof/>
                <w:sz w:val="28"/>
                <w:szCs w:val="28"/>
              </w:rPr>
              <w:t>1.1.2.</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Проблема в Triple Juicy Drop</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_Toc101362103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7</w:t>
            </w:r>
            <w:r w:rsidRPr="00D809BE">
              <w:rPr>
                <w:rFonts w:ascii="Roboto" w:hAnsi="Roboto"/>
                <w:noProof/>
                <w:webHidden/>
                <w:sz w:val="28"/>
                <w:szCs w:val="28"/>
              </w:rPr>
              <w:fldChar w:fldCharType="end"/>
            </w:r>
          </w:hyperlink>
        </w:p>
        <w:p w14:paraId="19EDE1F8" w14:textId="7688533F" w:rsidR="00D809BE" w:rsidRPr="00D809BE" w:rsidRDefault="00D809BE" w:rsidP="00D809BE">
          <w:pPr>
            <w:pStyle w:val="21"/>
            <w:tabs>
              <w:tab w:val="left" w:pos="1100"/>
              <w:tab w:val="right" w:leader="dot" w:pos="9345"/>
            </w:tabs>
            <w:spacing w:line="360" w:lineRule="auto"/>
            <w:rPr>
              <w:rFonts w:ascii="Roboto" w:eastAsiaTheme="minorEastAsia" w:hAnsi="Roboto" w:cstheme="minorBidi"/>
              <w:noProof/>
              <w:kern w:val="0"/>
              <w:sz w:val="28"/>
              <w:szCs w:val="28"/>
              <w:lang w:eastAsia="ru-RU" w:bidi="ar-SA"/>
            </w:rPr>
          </w:pPr>
          <w:hyperlink w:anchor="_Toc101362104" w:history="1">
            <w:r w:rsidRPr="00D809BE">
              <w:rPr>
                <w:rStyle w:val="a8"/>
                <w:rFonts w:ascii="Roboto" w:hAnsi="Roboto"/>
                <w:noProof/>
                <w:sz w:val="28"/>
                <w:szCs w:val="28"/>
              </w:rPr>
              <w:t>1.1.3.</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Проблемы игр жанра «Table Games»</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_Toc101362104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8</w:t>
            </w:r>
            <w:r w:rsidRPr="00D809BE">
              <w:rPr>
                <w:rFonts w:ascii="Roboto" w:hAnsi="Roboto"/>
                <w:noProof/>
                <w:webHidden/>
                <w:sz w:val="28"/>
                <w:szCs w:val="28"/>
              </w:rPr>
              <w:fldChar w:fldCharType="end"/>
            </w:r>
          </w:hyperlink>
        </w:p>
        <w:p w14:paraId="5602AB5A" w14:textId="5F574644"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05" w:history="1">
            <w:r w:rsidRPr="00D809BE">
              <w:rPr>
                <w:rStyle w:val="a8"/>
                <w:rFonts w:ascii="Roboto" w:hAnsi="Roboto"/>
                <w:noProof/>
                <w:sz w:val="28"/>
                <w:szCs w:val="28"/>
              </w:rPr>
              <w:t>1.2.</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Общие показатели злоупотребления механиками игр</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_Toc101362105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9</w:t>
            </w:r>
            <w:r w:rsidRPr="00D809BE">
              <w:rPr>
                <w:rFonts w:ascii="Roboto" w:hAnsi="Roboto"/>
                <w:noProof/>
                <w:webHidden/>
                <w:sz w:val="28"/>
                <w:szCs w:val="28"/>
              </w:rPr>
              <w:fldChar w:fldCharType="end"/>
            </w:r>
          </w:hyperlink>
        </w:p>
        <w:p w14:paraId="3F7487BE" w14:textId="2DBC3043"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06" w:history="1">
            <w:r w:rsidRPr="00D809BE">
              <w:rPr>
                <w:rStyle w:val="a8"/>
                <w:rFonts w:ascii="Roboto" w:hAnsi="Roboto"/>
                <w:noProof/>
                <w:sz w:val="28"/>
                <w:szCs w:val="28"/>
              </w:rPr>
              <w:t>1.3.</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Текущие инструменты контроля</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_Toc101362106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9</w:t>
            </w:r>
            <w:r w:rsidRPr="00D809BE">
              <w:rPr>
                <w:rFonts w:ascii="Roboto" w:hAnsi="Roboto"/>
                <w:noProof/>
                <w:webHidden/>
                <w:sz w:val="28"/>
                <w:szCs w:val="28"/>
              </w:rPr>
              <w:fldChar w:fldCharType="end"/>
            </w:r>
          </w:hyperlink>
        </w:p>
        <w:p w14:paraId="74885B03" w14:textId="76B838BE" w:rsidR="00D809BE" w:rsidRPr="00D809BE" w:rsidRDefault="00D809BE" w:rsidP="00D809BE">
          <w:pPr>
            <w:pStyle w:val="21"/>
            <w:tabs>
              <w:tab w:val="left" w:pos="1100"/>
              <w:tab w:val="right" w:leader="dot" w:pos="9345"/>
            </w:tabs>
            <w:spacing w:line="360" w:lineRule="auto"/>
            <w:rPr>
              <w:rFonts w:ascii="Roboto" w:eastAsiaTheme="minorEastAsia" w:hAnsi="Roboto" w:cstheme="minorBidi"/>
              <w:noProof/>
              <w:kern w:val="0"/>
              <w:sz w:val="28"/>
              <w:szCs w:val="28"/>
              <w:lang w:eastAsia="ru-RU" w:bidi="ar-SA"/>
            </w:rPr>
          </w:pPr>
          <w:hyperlink w:anchor="_Toc101362107" w:history="1">
            <w:r w:rsidRPr="00D809BE">
              <w:rPr>
                <w:rStyle w:val="a8"/>
                <w:rFonts w:ascii="Roboto" w:hAnsi="Roboto"/>
                <w:noProof/>
                <w:sz w:val="28"/>
                <w:szCs w:val="28"/>
              </w:rPr>
              <w:t>1.3.1.</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Fraud Control (текущая версия)</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_Toc101362107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9</w:t>
            </w:r>
            <w:r w:rsidRPr="00D809BE">
              <w:rPr>
                <w:rFonts w:ascii="Roboto" w:hAnsi="Roboto"/>
                <w:noProof/>
                <w:webHidden/>
                <w:sz w:val="28"/>
                <w:szCs w:val="28"/>
              </w:rPr>
              <w:fldChar w:fldCharType="end"/>
            </w:r>
          </w:hyperlink>
        </w:p>
        <w:p w14:paraId="2E187DDF" w14:textId="09ED566B" w:rsidR="00D809BE" w:rsidRPr="00D809BE" w:rsidRDefault="00D809BE" w:rsidP="00D809BE">
          <w:pPr>
            <w:pStyle w:val="21"/>
            <w:tabs>
              <w:tab w:val="left" w:pos="1100"/>
              <w:tab w:val="right" w:leader="dot" w:pos="9345"/>
            </w:tabs>
            <w:spacing w:line="360" w:lineRule="auto"/>
            <w:rPr>
              <w:rFonts w:ascii="Roboto" w:eastAsiaTheme="minorEastAsia" w:hAnsi="Roboto" w:cstheme="minorBidi"/>
              <w:noProof/>
              <w:kern w:val="0"/>
              <w:sz w:val="28"/>
              <w:szCs w:val="28"/>
              <w:lang w:eastAsia="ru-RU" w:bidi="ar-SA"/>
            </w:rPr>
          </w:pPr>
          <w:hyperlink w:anchor="_Toc101362108" w:history="1">
            <w:r w:rsidRPr="00D809BE">
              <w:rPr>
                <w:rStyle w:val="a8"/>
                <w:rFonts w:ascii="Roboto" w:hAnsi="Roboto"/>
                <w:noProof/>
                <w:sz w:val="28"/>
                <w:szCs w:val="28"/>
              </w:rPr>
              <w:t>1.3.2.</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rPr>
              <w:t>AAMS RTP Monitoring</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_Toc101362108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10</w:t>
            </w:r>
            <w:r w:rsidRPr="00D809BE">
              <w:rPr>
                <w:rFonts w:ascii="Roboto" w:hAnsi="Roboto"/>
                <w:noProof/>
                <w:webHidden/>
                <w:sz w:val="28"/>
                <w:szCs w:val="28"/>
              </w:rPr>
              <w:fldChar w:fldCharType="end"/>
            </w:r>
          </w:hyperlink>
        </w:p>
        <w:p w14:paraId="7CA1B08B" w14:textId="52445860" w:rsidR="00D809BE" w:rsidRPr="00D809BE" w:rsidRDefault="00D809BE" w:rsidP="00D809BE">
          <w:pPr>
            <w:pStyle w:val="11"/>
            <w:tabs>
              <w:tab w:val="left" w:pos="480"/>
              <w:tab w:val="right" w:leader="dot" w:pos="9345"/>
            </w:tabs>
            <w:spacing w:line="360" w:lineRule="auto"/>
            <w:rPr>
              <w:rFonts w:ascii="Roboto" w:eastAsiaTheme="minorEastAsia" w:hAnsi="Roboto" w:cstheme="minorBidi"/>
              <w:noProof/>
              <w:kern w:val="0"/>
              <w:sz w:val="28"/>
              <w:szCs w:val="28"/>
              <w:lang w:eastAsia="ru-RU" w:bidi="ar-SA"/>
            </w:rPr>
          </w:pPr>
          <w:hyperlink w:anchor="_Toc101362109" w:history="1">
            <w:r w:rsidRPr="00D809BE">
              <w:rPr>
                <w:rStyle w:val="a8"/>
                <w:rFonts w:ascii="Roboto" w:hAnsi="Roboto"/>
                <w:noProof/>
                <w:sz w:val="28"/>
                <w:szCs w:val="28"/>
              </w:rPr>
              <w:t>2.</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Functionality</w:t>
            </w:r>
            <w:r w:rsidRPr="00D809BE">
              <w:rPr>
                <w:rStyle w:val="a8"/>
                <w:rFonts w:ascii="Roboto" w:hAnsi="Roboto"/>
                <w:noProof/>
                <w:sz w:val="28"/>
                <w:szCs w:val="28"/>
              </w:rPr>
              <w:t xml:space="preserve"> (пока не будет переведено)</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_Toc101362109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12</w:t>
            </w:r>
            <w:r w:rsidRPr="00D809BE">
              <w:rPr>
                <w:rFonts w:ascii="Roboto" w:hAnsi="Roboto"/>
                <w:noProof/>
                <w:webHidden/>
                <w:sz w:val="28"/>
                <w:szCs w:val="28"/>
              </w:rPr>
              <w:fldChar w:fldCharType="end"/>
            </w:r>
          </w:hyperlink>
        </w:p>
        <w:p w14:paraId="61FED136" w14:textId="516EE8E5"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10" w:history="1">
            <w:r w:rsidRPr="00D809BE">
              <w:rPr>
                <w:rStyle w:val="a8"/>
                <w:rFonts w:ascii="Roboto" w:hAnsi="Roboto"/>
                <w:noProof/>
                <w:sz w:val="28"/>
                <w:szCs w:val="28"/>
                <w:lang w:val="en-US"/>
              </w:rPr>
              <w:t>2.1.</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RTP Monitoring by the player</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_Toc101362110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13</w:t>
            </w:r>
            <w:r w:rsidRPr="00D809BE">
              <w:rPr>
                <w:rFonts w:ascii="Roboto" w:hAnsi="Roboto"/>
                <w:noProof/>
                <w:webHidden/>
                <w:sz w:val="28"/>
                <w:szCs w:val="28"/>
              </w:rPr>
              <w:fldChar w:fldCharType="end"/>
            </w:r>
          </w:hyperlink>
        </w:p>
        <w:p w14:paraId="07ACE341" w14:textId="2A4E1C37"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11" w:history="1">
            <w:r w:rsidRPr="00D809BE">
              <w:rPr>
                <w:rStyle w:val="a8"/>
                <w:rFonts w:ascii="Roboto" w:hAnsi="Roboto"/>
                <w:noProof/>
                <w:sz w:val="28"/>
                <w:szCs w:val="28"/>
                <w:lang w:val="en-US"/>
              </w:rPr>
              <w:t>2.2.</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 xml:space="preserve">Bank RTP Monitoring </w:t>
            </w:r>
            <w:r w:rsidRPr="00D809BE">
              <w:rPr>
                <w:rStyle w:val="a8"/>
                <w:rFonts w:ascii="Roboto" w:hAnsi="Roboto"/>
                <w:noProof/>
                <w:sz w:val="28"/>
                <w:szCs w:val="28"/>
                <w:highlight w:val="yellow"/>
                <w:lang w:val="en-US"/>
              </w:rPr>
              <w:t>(TBD)</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_Toc101362111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15</w:t>
            </w:r>
            <w:r w:rsidRPr="00D809BE">
              <w:rPr>
                <w:rFonts w:ascii="Roboto" w:hAnsi="Roboto"/>
                <w:noProof/>
                <w:webHidden/>
                <w:sz w:val="28"/>
                <w:szCs w:val="28"/>
              </w:rPr>
              <w:fldChar w:fldCharType="end"/>
            </w:r>
          </w:hyperlink>
        </w:p>
        <w:p w14:paraId="0E96F7E7" w14:textId="60DD76B0"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12" w:history="1">
            <w:r w:rsidRPr="00D809BE">
              <w:rPr>
                <w:rStyle w:val="a8"/>
                <w:rFonts w:ascii="Roboto" w:hAnsi="Roboto"/>
                <w:noProof/>
                <w:sz w:val="28"/>
                <w:szCs w:val="28"/>
                <w:lang w:val="en-US"/>
              </w:rPr>
              <w:t>2.3.</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 xml:space="preserve">Checking accounts with one game </w:t>
            </w:r>
            <w:r w:rsidRPr="00D809BE">
              <w:rPr>
                <w:rStyle w:val="a8"/>
                <w:rFonts w:ascii="Roboto" w:hAnsi="Roboto"/>
                <w:noProof/>
                <w:sz w:val="28"/>
                <w:szCs w:val="28"/>
                <w:highlight w:val="yellow"/>
                <w:lang w:val="en-US"/>
              </w:rPr>
              <w:t>(TBD)</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_Toc101362112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15</w:t>
            </w:r>
            <w:r w:rsidRPr="00D809BE">
              <w:rPr>
                <w:rFonts w:ascii="Roboto" w:hAnsi="Roboto"/>
                <w:noProof/>
                <w:webHidden/>
                <w:sz w:val="28"/>
                <w:szCs w:val="28"/>
              </w:rPr>
              <w:fldChar w:fldCharType="end"/>
            </w:r>
          </w:hyperlink>
        </w:p>
        <w:p w14:paraId="50B110BD" w14:textId="4DA878A4" w:rsidR="00D809BE" w:rsidRPr="00D809BE" w:rsidRDefault="00D809BE" w:rsidP="00D809BE">
          <w:pPr>
            <w:pStyle w:val="11"/>
            <w:tabs>
              <w:tab w:val="left" w:pos="660"/>
              <w:tab w:val="right" w:leader="dot" w:pos="9345"/>
            </w:tabs>
            <w:spacing w:line="360" w:lineRule="auto"/>
            <w:rPr>
              <w:rFonts w:ascii="Roboto" w:eastAsiaTheme="minorEastAsia" w:hAnsi="Roboto" w:cstheme="minorBidi"/>
              <w:noProof/>
              <w:kern w:val="0"/>
              <w:sz w:val="28"/>
              <w:szCs w:val="28"/>
              <w:lang w:eastAsia="ru-RU" w:bidi="ar-SA"/>
            </w:rPr>
          </w:pPr>
          <w:hyperlink w:anchor="_Toc101362113" w:history="1">
            <w:r w:rsidRPr="00D809BE">
              <w:rPr>
                <w:rStyle w:val="a8"/>
                <w:rFonts w:ascii="Roboto" w:hAnsi="Roboto"/>
                <w:noProof/>
                <w:sz w:val="28"/>
                <w:szCs w:val="28"/>
                <w:lang w:val="en-US"/>
              </w:rPr>
              <w:t>2.4.</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Notifications and handling</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_Toc101362113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16</w:t>
            </w:r>
            <w:r w:rsidRPr="00D809BE">
              <w:rPr>
                <w:rFonts w:ascii="Roboto" w:hAnsi="Roboto"/>
                <w:noProof/>
                <w:webHidden/>
                <w:sz w:val="28"/>
                <w:szCs w:val="28"/>
              </w:rPr>
              <w:fldChar w:fldCharType="end"/>
            </w:r>
          </w:hyperlink>
        </w:p>
        <w:p w14:paraId="33DC08DD" w14:textId="1D35A7A6" w:rsidR="00D809BE" w:rsidRPr="00D809BE" w:rsidRDefault="00D809BE" w:rsidP="00D809BE">
          <w:pPr>
            <w:pStyle w:val="11"/>
            <w:tabs>
              <w:tab w:val="left" w:pos="480"/>
              <w:tab w:val="right" w:leader="dot" w:pos="9345"/>
            </w:tabs>
            <w:spacing w:line="360" w:lineRule="auto"/>
            <w:rPr>
              <w:rFonts w:ascii="Roboto" w:eastAsiaTheme="minorEastAsia" w:hAnsi="Roboto" w:cstheme="minorBidi"/>
              <w:noProof/>
              <w:kern w:val="0"/>
              <w:sz w:val="28"/>
              <w:szCs w:val="28"/>
              <w:lang w:eastAsia="ru-RU" w:bidi="ar-SA"/>
            </w:rPr>
          </w:pPr>
          <w:hyperlink w:anchor="_Toc101362114" w:history="1">
            <w:r w:rsidRPr="00D809BE">
              <w:rPr>
                <w:rStyle w:val="a8"/>
                <w:rFonts w:ascii="Roboto" w:hAnsi="Roboto"/>
                <w:noProof/>
                <w:sz w:val="28"/>
                <w:szCs w:val="28"/>
                <w:lang w:val="en-US"/>
              </w:rPr>
              <w:t>3.</w:t>
            </w:r>
            <w:r w:rsidRPr="00D809BE">
              <w:rPr>
                <w:rFonts w:ascii="Roboto" w:eastAsiaTheme="minorEastAsia" w:hAnsi="Roboto" w:cstheme="minorBidi"/>
                <w:noProof/>
                <w:kern w:val="0"/>
                <w:sz w:val="28"/>
                <w:szCs w:val="28"/>
                <w:lang w:eastAsia="ru-RU" w:bidi="ar-SA"/>
              </w:rPr>
              <w:tab/>
            </w:r>
            <w:r w:rsidRPr="00D809BE">
              <w:rPr>
                <w:rStyle w:val="a8"/>
                <w:rFonts w:ascii="Roboto" w:hAnsi="Roboto"/>
                <w:noProof/>
                <w:sz w:val="28"/>
                <w:szCs w:val="28"/>
                <w:lang w:val="en-US"/>
              </w:rPr>
              <w:t>UI/UX</w:t>
            </w:r>
            <w:r w:rsidRPr="00D809BE">
              <w:rPr>
                <w:rFonts w:ascii="Roboto" w:hAnsi="Roboto"/>
                <w:noProof/>
                <w:webHidden/>
                <w:sz w:val="28"/>
                <w:szCs w:val="28"/>
              </w:rPr>
              <w:tab/>
            </w:r>
            <w:r w:rsidRPr="00D809BE">
              <w:rPr>
                <w:rFonts w:ascii="Roboto" w:hAnsi="Roboto"/>
                <w:noProof/>
                <w:webHidden/>
                <w:sz w:val="28"/>
                <w:szCs w:val="28"/>
              </w:rPr>
              <w:fldChar w:fldCharType="begin"/>
            </w:r>
            <w:r w:rsidRPr="00D809BE">
              <w:rPr>
                <w:rFonts w:ascii="Roboto" w:hAnsi="Roboto"/>
                <w:noProof/>
                <w:webHidden/>
                <w:sz w:val="28"/>
                <w:szCs w:val="28"/>
              </w:rPr>
              <w:instrText xml:space="preserve"> PAGEREF _Toc101362114 \h </w:instrText>
            </w:r>
            <w:r w:rsidRPr="00D809BE">
              <w:rPr>
                <w:rFonts w:ascii="Roboto" w:hAnsi="Roboto"/>
                <w:noProof/>
                <w:webHidden/>
                <w:sz w:val="28"/>
                <w:szCs w:val="28"/>
              </w:rPr>
            </w:r>
            <w:r w:rsidRPr="00D809BE">
              <w:rPr>
                <w:rFonts w:ascii="Roboto" w:hAnsi="Roboto"/>
                <w:noProof/>
                <w:webHidden/>
                <w:sz w:val="28"/>
                <w:szCs w:val="28"/>
              </w:rPr>
              <w:fldChar w:fldCharType="separate"/>
            </w:r>
            <w:r w:rsidRPr="00D809BE">
              <w:rPr>
                <w:rFonts w:ascii="Roboto" w:hAnsi="Roboto"/>
                <w:noProof/>
                <w:webHidden/>
                <w:sz w:val="28"/>
                <w:szCs w:val="28"/>
              </w:rPr>
              <w:t>18</w:t>
            </w:r>
            <w:r w:rsidRPr="00D809BE">
              <w:rPr>
                <w:rFonts w:ascii="Roboto" w:hAnsi="Roboto"/>
                <w:noProof/>
                <w:webHidden/>
                <w:sz w:val="28"/>
                <w:szCs w:val="28"/>
              </w:rPr>
              <w:fldChar w:fldCharType="end"/>
            </w:r>
          </w:hyperlink>
        </w:p>
        <w:p w14:paraId="7CB22468" w14:textId="1B4CD6D6" w:rsidR="00D809BE" w:rsidRPr="00D809BE" w:rsidRDefault="00D809BE" w:rsidP="00D809BE">
          <w:pPr>
            <w:spacing w:line="360" w:lineRule="auto"/>
            <w:jc w:val="both"/>
            <w:rPr>
              <w:rFonts w:ascii="Roboto" w:hAnsi="Roboto"/>
              <w:sz w:val="28"/>
              <w:szCs w:val="28"/>
            </w:rPr>
          </w:pPr>
          <w:r w:rsidRPr="00D809BE">
            <w:rPr>
              <w:rFonts w:ascii="Roboto" w:hAnsi="Roboto"/>
              <w:sz w:val="28"/>
              <w:szCs w:val="28"/>
            </w:rPr>
            <w:fldChar w:fldCharType="end"/>
          </w:r>
        </w:p>
      </w:sdtContent>
    </w:sdt>
    <w:p w14:paraId="592BA57D" w14:textId="77777777" w:rsidR="00D809BE" w:rsidRDefault="00D809BE" w:rsidP="00D809BE">
      <w:pPr>
        <w:spacing w:after="160" w:line="259" w:lineRule="auto"/>
      </w:pPr>
      <w:r>
        <w:br w:type="page"/>
      </w:r>
    </w:p>
    <w:p w14:paraId="7A78820D" w14:textId="0A4759D8" w:rsidR="00D809BE" w:rsidRPr="004000CD" w:rsidRDefault="00D809BE" w:rsidP="00D809BE">
      <w:pPr>
        <w:pStyle w:val="1"/>
        <w:spacing w:before="0" w:line="360" w:lineRule="auto"/>
      </w:pPr>
      <w:bookmarkStart w:id="1" w:name="_Toc101362099"/>
      <w:r>
        <w:lastRenderedPageBreak/>
        <w:t>Глоссарий</w:t>
      </w:r>
      <w:bookmarkEnd w:id="1"/>
    </w:p>
    <w:p w14:paraId="7C221E29" w14:textId="77777777" w:rsidR="00D809BE" w:rsidRDefault="00D809BE" w:rsidP="00D809BE">
      <w:pPr>
        <w:spacing w:after="240" w:line="360" w:lineRule="auto"/>
        <w:jc w:val="both"/>
        <w:rPr>
          <w:rFonts w:ascii="Roboto" w:hAnsi="Roboto"/>
          <w:sz w:val="28"/>
          <w:szCs w:val="28"/>
        </w:rPr>
      </w:pPr>
      <w:r w:rsidRPr="00ED23A6">
        <w:rPr>
          <w:rFonts w:ascii="Roboto" w:hAnsi="Roboto"/>
          <w:b/>
          <w:bCs/>
          <w:sz w:val="28"/>
          <w:szCs w:val="28"/>
        </w:rPr>
        <w:t>Игровой протокол</w:t>
      </w:r>
      <w:r w:rsidRPr="00ED23A6">
        <w:rPr>
          <w:rFonts w:ascii="Roboto" w:hAnsi="Roboto"/>
          <w:sz w:val="28"/>
          <w:szCs w:val="28"/>
        </w:rPr>
        <w:t xml:space="preserve"> – </w:t>
      </w:r>
      <w:r>
        <w:rPr>
          <w:rFonts w:ascii="Roboto" w:hAnsi="Roboto"/>
          <w:sz w:val="28"/>
          <w:szCs w:val="28"/>
        </w:rPr>
        <w:t>протокол</w:t>
      </w:r>
      <w:r w:rsidRPr="00ED23A6">
        <w:rPr>
          <w:rFonts w:ascii="Roboto" w:hAnsi="Roboto"/>
          <w:sz w:val="28"/>
          <w:szCs w:val="28"/>
        </w:rPr>
        <w:t xml:space="preserve"> </w:t>
      </w:r>
      <w:r>
        <w:rPr>
          <w:rFonts w:ascii="Roboto" w:hAnsi="Roboto"/>
          <w:sz w:val="28"/>
          <w:szCs w:val="28"/>
        </w:rPr>
        <w:t>сетевого</w:t>
      </w:r>
      <w:r w:rsidRPr="00ED23A6">
        <w:rPr>
          <w:rFonts w:ascii="Roboto" w:hAnsi="Roboto"/>
          <w:sz w:val="28"/>
          <w:szCs w:val="28"/>
        </w:rPr>
        <w:t xml:space="preserve"> </w:t>
      </w:r>
      <w:r>
        <w:rPr>
          <w:rFonts w:ascii="Roboto" w:hAnsi="Roboto"/>
          <w:sz w:val="28"/>
          <w:szCs w:val="28"/>
        </w:rPr>
        <w:t>сообщения</w:t>
      </w:r>
      <w:r w:rsidRPr="00ED23A6">
        <w:rPr>
          <w:rFonts w:ascii="Roboto" w:hAnsi="Roboto"/>
          <w:sz w:val="28"/>
          <w:szCs w:val="28"/>
        </w:rPr>
        <w:t xml:space="preserve"> </w:t>
      </w:r>
      <w:r>
        <w:rPr>
          <w:rFonts w:ascii="Roboto" w:hAnsi="Roboto"/>
          <w:sz w:val="28"/>
          <w:szCs w:val="28"/>
        </w:rPr>
        <w:t>игрового</w:t>
      </w:r>
      <w:r w:rsidRPr="00ED23A6">
        <w:rPr>
          <w:rFonts w:ascii="Roboto" w:hAnsi="Roboto"/>
          <w:sz w:val="28"/>
          <w:szCs w:val="28"/>
        </w:rPr>
        <w:t xml:space="preserve"> </w:t>
      </w:r>
      <w:r>
        <w:rPr>
          <w:rFonts w:ascii="Roboto" w:hAnsi="Roboto"/>
          <w:sz w:val="28"/>
          <w:szCs w:val="28"/>
        </w:rPr>
        <w:t>сервера</w:t>
      </w:r>
      <w:r w:rsidRPr="00ED23A6">
        <w:rPr>
          <w:rFonts w:ascii="Roboto" w:hAnsi="Roboto"/>
          <w:sz w:val="28"/>
          <w:szCs w:val="28"/>
        </w:rPr>
        <w:t xml:space="preserve">, </w:t>
      </w:r>
      <w:r>
        <w:rPr>
          <w:rFonts w:ascii="Roboto" w:hAnsi="Roboto"/>
          <w:sz w:val="28"/>
          <w:szCs w:val="28"/>
        </w:rPr>
        <w:t>обрабатывающего</w:t>
      </w:r>
      <w:r w:rsidRPr="00ED23A6">
        <w:rPr>
          <w:rFonts w:ascii="Roboto" w:hAnsi="Roboto"/>
          <w:sz w:val="28"/>
          <w:szCs w:val="28"/>
        </w:rPr>
        <w:t xml:space="preserve"> </w:t>
      </w:r>
      <w:r>
        <w:rPr>
          <w:rFonts w:ascii="Roboto" w:hAnsi="Roboto"/>
          <w:sz w:val="28"/>
          <w:szCs w:val="28"/>
        </w:rPr>
        <w:t>логику</w:t>
      </w:r>
      <w:r w:rsidRPr="00ED23A6">
        <w:rPr>
          <w:rFonts w:ascii="Roboto" w:hAnsi="Roboto"/>
          <w:sz w:val="28"/>
          <w:szCs w:val="28"/>
        </w:rPr>
        <w:t xml:space="preserve"> </w:t>
      </w:r>
      <w:r>
        <w:rPr>
          <w:rFonts w:ascii="Roboto" w:hAnsi="Roboto"/>
          <w:sz w:val="28"/>
          <w:szCs w:val="28"/>
        </w:rPr>
        <w:t>игры</w:t>
      </w:r>
      <w:r w:rsidRPr="00ED23A6">
        <w:rPr>
          <w:rFonts w:ascii="Roboto" w:hAnsi="Roboto"/>
          <w:sz w:val="28"/>
          <w:szCs w:val="28"/>
        </w:rPr>
        <w:t xml:space="preserve">, </w:t>
      </w:r>
      <w:r>
        <w:rPr>
          <w:rFonts w:ascii="Roboto" w:hAnsi="Roboto"/>
          <w:sz w:val="28"/>
          <w:szCs w:val="28"/>
        </w:rPr>
        <w:t>и</w:t>
      </w:r>
      <w:r w:rsidRPr="00ED23A6">
        <w:rPr>
          <w:rFonts w:ascii="Roboto" w:hAnsi="Roboto"/>
          <w:sz w:val="28"/>
          <w:szCs w:val="28"/>
        </w:rPr>
        <w:t xml:space="preserve"> </w:t>
      </w:r>
      <w:r>
        <w:rPr>
          <w:rFonts w:ascii="Roboto" w:hAnsi="Roboto"/>
          <w:sz w:val="28"/>
          <w:szCs w:val="28"/>
        </w:rPr>
        <w:t>клиента</w:t>
      </w:r>
      <w:r w:rsidRPr="00ED23A6">
        <w:rPr>
          <w:rFonts w:ascii="Roboto" w:hAnsi="Roboto"/>
          <w:sz w:val="28"/>
          <w:szCs w:val="28"/>
        </w:rPr>
        <w:t xml:space="preserve"> </w:t>
      </w:r>
      <w:r>
        <w:rPr>
          <w:rFonts w:ascii="Roboto" w:hAnsi="Roboto"/>
          <w:sz w:val="28"/>
          <w:szCs w:val="28"/>
        </w:rPr>
        <w:t>игры. Данные</w:t>
      </w:r>
      <w:r w:rsidRPr="00ED23A6">
        <w:rPr>
          <w:rFonts w:ascii="Roboto" w:hAnsi="Roboto"/>
          <w:sz w:val="28"/>
          <w:szCs w:val="28"/>
        </w:rPr>
        <w:t xml:space="preserve">, </w:t>
      </w:r>
      <w:r>
        <w:rPr>
          <w:rFonts w:ascii="Roboto" w:hAnsi="Roboto"/>
          <w:sz w:val="28"/>
          <w:szCs w:val="28"/>
        </w:rPr>
        <w:t>посылаемые</w:t>
      </w:r>
      <w:r w:rsidRPr="00ED23A6">
        <w:rPr>
          <w:rFonts w:ascii="Roboto" w:hAnsi="Roboto"/>
          <w:sz w:val="28"/>
          <w:szCs w:val="28"/>
        </w:rPr>
        <w:t xml:space="preserve"> </w:t>
      </w:r>
      <w:r>
        <w:rPr>
          <w:rFonts w:ascii="Roboto" w:hAnsi="Roboto"/>
          <w:sz w:val="28"/>
          <w:szCs w:val="28"/>
        </w:rPr>
        <w:t>игровым</w:t>
      </w:r>
      <w:r w:rsidRPr="00ED23A6">
        <w:rPr>
          <w:rFonts w:ascii="Roboto" w:hAnsi="Roboto"/>
          <w:sz w:val="28"/>
          <w:szCs w:val="28"/>
        </w:rPr>
        <w:t xml:space="preserve"> </w:t>
      </w:r>
      <w:r>
        <w:rPr>
          <w:rFonts w:ascii="Roboto" w:hAnsi="Roboto"/>
          <w:sz w:val="28"/>
          <w:szCs w:val="28"/>
        </w:rPr>
        <w:t>клиентом</w:t>
      </w:r>
      <w:r w:rsidRPr="00ED23A6">
        <w:rPr>
          <w:rFonts w:ascii="Roboto" w:hAnsi="Roboto"/>
          <w:sz w:val="28"/>
          <w:szCs w:val="28"/>
        </w:rPr>
        <w:t xml:space="preserve">, </w:t>
      </w:r>
      <w:r>
        <w:rPr>
          <w:rFonts w:ascii="Roboto" w:hAnsi="Roboto"/>
          <w:sz w:val="28"/>
          <w:szCs w:val="28"/>
        </w:rPr>
        <w:t>а</w:t>
      </w:r>
      <w:r w:rsidRPr="00ED23A6">
        <w:rPr>
          <w:rFonts w:ascii="Roboto" w:hAnsi="Roboto"/>
          <w:sz w:val="28"/>
          <w:szCs w:val="28"/>
        </w:rPr>
        <w:t xml:space="preserve"> </w:t>
      </w:r>
      <w:r>
        <w:rPr>
          <w:rFonts w:ascii="Roboto" w:hAnsi="Roboto"/>
          <w:sz w:val="28"/>
          <w:szCs w:val="28"/>
        </w:rPr>
        <w:t>также</w:t>
      </w:r>
      <w:r w:rsidRPr="00ED23A6">
        <w:rPr>
          <w:rFonts w:ascii="Roboto" w:hAnsi="Roboto"/>
          <w:sz w:val="28"/>
          <w:szCs w:val="28"/>
        </w:rPr>
        <w:t xml:space="preserve"> </w:t>
      </w:r>
      <w:r>
        <w:rPr>
          <w:rFonts w:ascii="Roboto" w:hAnsi="Roboto"/>
          <w:sz w:val="28"/>
          <w:szCs w:val="28"/>
        </w:rPr>
        <w:t>ответы</w:t>
      </w:r>
      <w:r w:rsidRPr="00ED23A6">
        <w:rPr>
          <w:rFonts w:ascii="Roboto" w:hAnsi="Roboto"/>
          <w:sz w:val="28"/>
          <w:szCs w:val="28"/>
        </w:rPr>
        <w:t xml:space="preserve"> </w:t>
      </w:r>
      <w:r>
        <w:rPr>
          <w:rFonts w:ascii="Roboto" w:hAnsi="Roboto"/>
          <w:sz w:val="28"/>
          <w:szCs w:val="28"/>
        </w:rPr>
        <w:t>от</w:t>
      </w:r>
      <w:r w:rsidRPr="00ED23A6">
        <w:rPr>
          <w:rFonts w:ascii="Roboto" w:hAnsi="Roboto"/>
          <w:sz w:val="28"/>
          <w:szCs w:val="28"/>
        </w:rPr>
        <w:t xml:space="preserve"> </w:t>
      </w:r>
      <w:r>
        <w:rPr>
          <w:rFonts w:ascii="Roboto" w:hAnsi="Roboto"/>
          <w:sz w:val="28"/>
          <w:szCs w:val="28"/>
        </w:rPr>
        <w:t>сервера</w:t>
      </w:r>
      <w:r w:rsidRPr="00ED23A6">
        <w:rPr>
          <w:rFonts w:ascii="Roboto" w:hAnsi="Roboto"/>
          <w:sz w:val="28"/>
          <w:szCs w:val="28"/>
        </w:rPr>
        <w:t xml:space="preserve">, </w:t>
      </w:r>
      <w:r>
        <w:rPr>
          <w:rFonts w:ascii="Roboto" w:hAnsi="Roboto"/>
          <w:sz w:val="28"/>
          <w:szCs w:val="28"/>
        </w:rPr>
        <w:t>могут</w:t>
      </w:r>
      <w:r w:rsidRPr="00ED23A6">
        <w:rPr>
          <w:rFonts w:ascii="Roboto" w:hAnsi="Roboto"/>
          <w:sz w:val="28"/>
          <w:szCs w:val="28"/>
        </w:rPr>
        <w:t xml:space="preserve"> </w:t>
      </w:r>
      <w:r>
        <w:rPr>
          <w:rFonts w:ascii="Roboto" w:hAnsi="Roboto"/>
          <w:sz w:val="28"/>
          <w:szCs w:val="28"/>
        </w:rPr>
        <w:t>быть</w:t>
      </w:r>
      <w:r w:rsidRPr="00ED23A6">
        <w:rPr>
          <w:rFonts w:ascii="Roboto" w:hAnsi="Roboto"/>
          <w:sz w:val="28"/>
          <w:szCs w:val="28"/>
        </w:rPr>
        <w:t xml:space="preserve"> </w:t>
      </w:r>
      <w:r>
        <w:rPr>
          <w:rFonts w:ascii="Roboto" w:hAnsi="Roboto"/>
          <w:sz w:val="28"/>
          <w:szCs w:val="28"/>
        </w:rPr>
        <w:t>просмотрены</w:t>
      </w:r>
      <w:r w:rsidRPr="00ED23A6">
        <w:rPr>
          <w:rFonts w:ascii="Roboto" w:hAnsi="Roboto"/>
          <w:sz w:val="28"/>
          <w:szCs w:val="28"/>
        </w:rPr>
        <w:t xml:space="preserve"> </w:t>
      </w:r>
      <w:r>
        <w:rPr>
          <w:rFonts w:ascii="Roboto" w:hAnsi="Roboto"/>
          <w:sz w:val="28"/>
          <w:szCs w:val="28"/>
        </w:rPr>
        <w:t>с</w:t>
      </w:r>
      <w:r w:rsidRPr="00ED23A6">
        <w:rPr>
          <w:rFonts w:ascii="Roboto" w:hAnsi="Roboto"/>
          <w:sz w:val="28"/>
          <w:szCs w:val="28"/>
        </w:rPr>
        <w:t xml:space="preserve"> </w:t>
      </w:r>
      <w:r>
        <w:rPr>
          <w:rFonts w:ascii="Roboto" w:hAnsi="Roboto"/>
          <w:sz w:val="28"/>
          <w:szCs w:val="28"/>
        </w:rPr>
        <w:t xml:space="preserve">помощью </w:t>
      </w:r>
      <w:proofErr w:type="spellStart"/>
      <w:r>
        <w:rPr>
          <w:rFonts w:ascii="Roboto" w:hAnsi="Roboto"/>
          <w:sz w:val="28"/>
          <w:szCs w:val="28"/>
        </w:rPr>
        <w:t>снифферов</w:t>
      </w:r>
      <w:proofErr w:type="spellEnd"/>
      <w:r>
        <w:rPr>
          <w:rFonts w:ascii="Roboto" w:hAnsi="Roboto"/>
          <w:sz w:val="28"/>
          <w:szCs w:val="28"/>
        </w:rPr>
        <w:t>.</w:t>
      </w:r>
    </w:p>
    <w:p w14:paraId="43EC0B66" w14:textId="77777777" w:rsidR="00D809BE" w:rsidRDefault="00D809BE" w:rsidP="00D809BE">
      <w:pPr>
        <w:spacing w:after="240" w:line="360" w:lineRule="auto"/>
        <w:jc w:val="both"/>
        <w:rPr>
          <w:rFonts w:ascii="Roboto" w:hAnsi="Roboto"/>
          <w:sz w:val="28"/>
          <w:szCs w:val="28"/>
        </w:rPr>
      </w:pPr>
      <w:r w:rsidRPr="005D4AA6">
        <w:rPr>
          <w:rFonts w:ascii="Roboto" w:hAnsi="Roboto"/>
          <w:b/>
          <w:bCs/>
          <w:sz w:val="28"/>
          <w:szCs w:val="28"/>
        </w:rPr>
        <w:t xml:space="preserve">Анализатор трафика, или </w:t>
      </w:r>
      <w:proofErr w:type="spellStart"/>
      <w:r w:rsidRPr="005D4AA6">
        <w:rPr>
          <w:rFonts w:ascii="Roboto" w:hAnsi="Roboto"/>
          <w:b/>
          <w:bCs/>
          <w:sz w:val="28"/>
          <w:szCs w:val="28"/>
        </w:rPr>
        <w:t>сниффер</w:t>
      </w:r>
      <w:proofErr w:type="spellEnd"/>
      <w:r w:rsidRPr="005D4AA6">
        <w:rPr>
          <w:rFonts w:ascii="Roboto" w:hAnsi="Roboto"/>
          <w:b/>
          <w:bCs/>
          <w:sz w:val="28"/>
          <w:szCs w:val="28"/>
        </w:rPr>
        <w:t xml:space="preserve"> (от англ. </w:t>
      </w:r>
      <w:proofErr w:type="spellStart"/>
      <w:r w:rsidRPr="005D4AA6">
        <w:rPr>
          <w:rFonts w:ascii="Roboto" w:hAnsi="Roboto"/>
          <w:b/>
          <w:bCs/>
          <w:sz w:val="28"/>
          <w:szCs w:val="28"/>
        </w:rPr>
        <w:t>to</w:t>
      </w:r>
      <w:proofErr w:type="spellEnd"/>
      <w:r w:rsidRPr="005D4AA6">
        <w:rPr>
          <w:rFonts w:ascii="Roboto" w:hAnsi="Roboto"/>
          <w:b/>
          <w:bCs/>
          <w:sz w:val="28"/>
          <w:szCs w:val="28"/>
        </w:rPr>
        <w:t xml:space="preserve"> </w:t>
      </w:r>
      <w:proofErr w:type="spellStart"/>
      <w:r w:rsidRPr="005D4AA6">
        <w:rPr>
          <w:rFonts w:ascii="Roboto" w:hAnsi="Roboto"/>
          <w:b/>
          <w:bCs/>
          <w:sz w:val="28"/>
          <w:szCs w:val="28"/>
        </w:rPr>
        <w:t>sniff</w:t>
      </w:r>
      <w:proofErr w:type="spellEnd"/>
      <w:r w:rsidRPr="005D4AA6">
        <w:rPr>
          <w:rFonts w:ascii="Roboto" w:hAnsi="Roboto"/>
          <w:b/>
          <w:bCs/>
          <w:sz w:val="28"/>
          <w:szCs w:val="28"/>
        </w:rPr>
        <w:t xml:space="preserve"> — нюхать)</w:t>
      </w:r>
      <w:r w:rsidRPr="005D4AA6">
        <w:rPr>
          <w:rFonts w:ascii="Roboto" w:hAnsi="Roboto"/>
          <w:sz w:val="28"/>
          <w:szCs w:val="28"/>
        </w:rPr>
        <w:t xml:space="preserve"> — сетевой анализатор трафика, программа или программно-аппаратное устройство, предназначенное для перехвата и последующего анализа, либо только анализа сетевого трафика, предназначенного для других узлов.</w:t>
      </w:r>
    </w:p>
    <w:p w14:paraId="517E0F50" w14:textId="77777777" w:rsidR="00D809BE" w:rsidRPr="004000CD" w:rsidRDefault="00D809BE" w:rsidP="00D809BE">
      <w:pPr>
        <w:spacing w:after="240" w:line="360" w:lineRule="auto"/>
        <w:jc w:val="both"/>
        <w:rPr>
          <w:rFonts w:ascii="Roboto" w:hAnsi="Roboto"/>
          <w:sz w:val="28"/>
          <w:szCs w:val="28"/>
        </w:rPr>
      </w:pPr>
      <w:proofErr w:type="spellStart"/>
      <w:r>
        <w:rPr>
          <w:rFonts w:ascii="Roboto" w:hAnsi="Roboto"/>
          <w:b/>
          <w:bCs/>
          <w:sz w:val="28"/>
          <w:szCs w:val="28"/>
        </w:rPr>
        <w:t>Х</w:t>
      </w:r>
      <w:commentRangeStart w:id="2"/>
      <w:commentRangeStart w:id="3"/>
      <w:r>
        <w:rPr>
          <w:rFonts w:ascii="Roboto" w:hAnsi="Roboto"/>
          <w:b/>
          <w:bCs/>
          <w:sz w:val="28"/>
          <w:szCs w:val="28"/>
        </w:rPr>
        <w:t>а</w:t>
      </w:r>
      <w:commentRangeEnd w:id="2"/>
      <w:commentRangeEnd w:id="3"/>
      <w:r>
        <w:rPr>
          <w:rFonts w:ascii="Roboto" w:hAnsi="Roboto"/>
          <w:b/>
          <w:bCs/>
          <w:sz w:val="28"/>
          <w:szCs w:val="28"/>
        </w:rPr>
        <w:t>к</w:t>
      </w:r>
      <w:proofErr w:type="spellEnd"/>
      <w:r>
        <w:rPr>
          <w:rStyle w:val="ac"/>
          <w:rFonts w:cs="Mangal"/>
        </w:rPr>
        <w:commentReference w:id="2"/>
      </w:r>
      <w:r>
        <w:rPr>
          <w:rStyle w:val="ac"/>
          <w:rFonts w:cs="Mangal"/>
        </w:rPr>
        <w:commentReference w:id="3"/>
      </w:r>
      <w:r w:rsidRPr="005D4AA6">
        <w:rPr>
          <w:rFonts w:ascii="Roboto" w:hAnsi="Roboto"/>
          <w:sz w:val="28"/>
          <w:szCs w:val="28"/>
        </w:rPr>
        <w:t xml:space="preserve"> – </w:t>
      </w:r>
      <w:r>
        <w:rPr>
          <w:rFonts w:ascii="Roboto" w:hAnsi="Roboto"/>
          <w:sz w:val="28"/>
          <w:szCs w:val="28"/>
        </w:rPr>
        <w:t>в</w:t>
      </w:r>
      <w:r w:rsidRPr="005D4AA6">
        <w:rPr>
          <w:rFonts w:ascii="Roboto" w:hAnsi="Roboto"/>
          <w:sz w:val="28"/>
          <w:szCs w:val="28"/>
        </w:rPr>
        <w:t xml:space="preserve"> </w:t>
      </w:r>
      <w:r>
        <w:rPr>
          <w:rFonts w:ascii="Roboto" w:hAnsi="Roboto"/>
          <w:sz w:val="28"/>
          <w:szCs w:val="28"/>
        </w:rPr>
        <w:t>контексте</w:t>
      </w:r>
      <w:r w:rsidRPr="005D4AA6">
        <w:rPr>
          <w:rFonts w:ascii="Roboto" w:hAnsi="Roboto"/>
          <w:sz w:val="28"/>
          <w:szCs w:val="28"/>
        </w:rPr>
        <w:t xml:space="preserve"> </w:t>
      </w:r>
      <w:r>
        <w:rPr>
          <w:rFonts w:ascii="Roboto" w:hAnsi="Roboto"/>
          <w:sz w:val="28"/>
          <w:szCs w:val="28"/>
        </w:rPr>
        <w:t>текущей</w:t>
      </w:r>
      <w:r w:rsidRPr="005D4AA6">
        <w:rPr>
          <w:rFonts w:ascii="Roboto" w:hAnsi="Roboto"/>
          <w:sz w:val="28"/>
          <w:szCs w:val="28"/>
        </w:rPr>
        <w:t xml:space="preserve"> </w:t>
      </w:r>
      <w:r>
        <w:rPr>
          <w:rFonts w:ascii="Roboto" w:hAnsi="Roboto"/>
          <w:sz w:val="28"/>
          <w:szCs w:val="28"/>
        </w:rPr>
        <w:t>спецификации</w:t>
      </w:r>
      <w:r w:rsidRPr="005D4AA6">
        <w:rPr>
          <w:rFonts w:ascii="Roboto" w:hAnsi="Roboto"/>
          <w:sz w:val="28"/>
          <w:szCs w:val="28"/>
        </w:rPr>
        <w:t xml:space="preserve"> </w:t>
      </w:r>
      <w:r>
        <w:rPr>
          <w:rFonts w:ascii="Roboto" w:hAnsi="Roboto"/>
          <w:sz w:val="28"/>
          <w:szCs w:val="28"/>
        </w:rPr>
        <w:t>это</w:t>
      </w:r>
      <w:r w:rsidRPr="005D4AA6">
        <w:rPr>
          <w:rFonts w:ascii="Roboto" w:hAnsi="Roboto"/>
          <w:sz w:val="28"/>
          <w:szCs w:val="28"/>
        </w:rPr>
        <w:t xml:space="preserve"> </w:t>
      </w:r>
      <w:r>
        <w:rPr>
          <w:rFonts w:ascii="Roboto" w:hAnsi="Roboto"/>
          <w:sz w:val="28"/>
          <w:szCs w:val="28"/>
        </w:rPr>
        <w:t>прямое</w:t>
      </w:r>
      <w:r w:rsidRPr="005D4AA6">
        <w:rPr>
          <w:rFonts w:ascii="Roboto" w:hAnsi="Roboto"/>
          <w:sz w:val="28"/>
          <w:szCs w:val="28"/>
        </w:rPr>
        <w:t xml:space="preserve"> </w:t>
      </w:r>
      <w:r>
        <w:rPr>
          <w:rFonts w:ascii="Roboto" w:hAnsi="Roboto"/>
          <w:sz w:val="28"/>
          <w:szCs w:val="28"/>
        </w:rPr>
        <w:t>воздействие</w:t>
      </w:r>
      <w:r w:rsidRPr="005D4AA6">
        <w:rPr>
          <w:rFonts w:ascii="Roboto" w:hAnsi="Roboto"/>
          <w:sz w:val="28"/>
          <w:szCs w:val="28"/>
        </w:rPr>
        <w:t xml:space="preserve"> </w:t>
      </w:r>
      <w:r>
        <w:rPr>
          <w:rFonts w:ascii="Roboto" w:hAnsi="Roboto"/>
          <w:sz w:val="28"/>
          <w:szCs w:val="28"/>
        </w:rPr>
        <w:t>на</w:t>
      </w:r>
      <w:r w:rsidRPr="005D4AA6">
        <w:rPr>
          <w:rFonts w:ascii="Roboto" w:hAnsi="Roboto"/>
          <w:sz w:val="28"/>
          <w:szCs w:val="28"/>
        </w:rPr>
        <w:t xml:space="preserve"> </w:t>
      </w:r>
      <w:r>
        <w:rPr>
          <w:rFonts w:ascii="Roboto" w:hAnsi="Roboto"/>
          <w:sz w:val="28"/>
          <w:szCs w:val="28"/>
        </w:rPr>
        <w:t>игровую</w:t>
      </w:r>
      <w:r w:rsidRPr="005D4AA6">
        <w:rPr>
          <w:rFonts w:ascii="Roboto" w:hAnsi="Roboto"/>
          <w:sz w:val="28"/>
          <w:szCs w:val="28"/>
        </w:rPr>
        <w:t xml:space="preserve"> </w:t>
      </w:r>
      <w:r>
        <w:rPr>
          <w:rFonts w:ascii="Roboto" w:hAnsi="Roboto"/>
          <w:sz w:val="28"/>
          <w:szCs w:val="28"/>
        </w:rPr>
        <w:t>логику</w:t>
      </w:r>
      <w:r w:rsidRPr="005D4AA6">
        <w:rPr>
          <w:rFonts w:ascii="Roboto" w:hAnsi="Roboto"/>
          <w:sz w:val="28"/>
          <w:szCs w:val="28"/>
        </w:rPr>
        <w:t xml:space="preserve"> </w:t>
      </w:r>
      <w:r>
        <w:rPr>
          <w:rFonts w:ascii="Roboto" w:hAnsi="Roboto"/>
          <w:sz w:val="28"/>
          <w:szCs w:val="28"/>
        </w:rPr>
        <w:t>или</w:t>
      </w:r>
      <w:r w:rsidRPr="005D4AA6">
        <w:rPr>
          <w:rFonts w:ascii="Roboto" w:hAnsi="Roboto"/>
          <w:sz w:val="28"/>
          <w:szCs w:val="28"/>
        </w:rPr>
        <w:t xml:space="preserve"> </w:t>
      </w:r>
      <w:r>
        <w:rPr>
          <w:rFonts w:ascii="Roboto" w:hAnsi="Roboto"/>
          <w:sz w:val="28"/>
          <w:szCs w:val="28"/>
        </w:rPr>
        <w:t>процессы</w:t>
      </w:r>
      <w:r w:rsidRPr="005D4AA6">
        <w:rPr>
          <w:rFonts w:ascii="Roboto" w:hAnsi="Roboto"/>
          <w:sz w:val="28"/>
          <w:szCs w:val="28"/>
        </w:rPr>
        <w:t xml:space="preserve"> </w:t>
      </w:r>
      <w:r>
        <w:rPr>
          <w:rFonts w:ascii="Roboto" w:hAnsi="Roboto"/>
          <w:sz w:val="28"/>
          <w:szCs w:val="28"/>
        </w:rPr>
        <w:t>на стороне сервера. Взлом</w:t>
      </w:r>
      <w:r w:rsidRPr="005D4AA6">
        <w:rPr>
          <w:rFonts w:ascii="Roboto" w:hAnsi="Roboto"/>
          <w:sz w:val="28"/>
          <w:szCs w:val="28"/>
        </w:rPr>
        <w:t xml:space="preserve"> </w:t>
      </w:r>
      <w:r>
        <w:rPr>
          <w:rFonts w:ascii="Roboto" w:hAnsi="Roboto"/>
          <w:sz w:val="28"/>
          <w:szCs w:val="28"/>
        </w:rPr>
        <w:t>возможен</w:t>
      </w:r>
      <w:r w:rsidRPr="005D4AA6">
        <w:rPr>
          <w:rFonts w:ascii="Roboto" w:hAnsi="Roboto"/>
          <w:sz w:val="28"/>
          <w:szCs w:val="28"/>
        </w:rPr>
        <w:t xml:space="preserve"> </w:t>
      </w:r>
      <w:r>
        <w:rPr>
          <w:rFonts w:ascii="Roboto" w:hAnsi="Roboto"/>
          <w:sz w:val="28"/>
          <w:szCs w:val="28"/>
        </w:rPr>
        <w:t>только</w:t>
      </w:r>
      <w:r w:rsidRPr="005D4AA6">
        <w:rPr>
          <w:rFonts w:ascii="Roboto" w:hAnsi="Roboto"/>
          <w:sz w:val="28"/>
          <w:szCs w:val="28"/>
        </w:rPr>
        <w:t xml:space="preserve"> </w:t>
      </w:r>
      <w:r>
        <w:rPr>
          <w:rFonts w:ascii="Roboto" w:hAnsi="Roboto"/>
          <w:sz w:val="28"/>
          <w:szCs w:val="28"/>
        </w:rPr>
        <w:t>с</w:t>
      </w:r>
      <w:r w:rsidRPr="005D4AA6">
        <w:rPr>
          <w:rFonts w:ascii="Roboto" w:hAnsi="Roboto"/>
          <w:sz w:val="28"/>
          <w:szCs w:val="28"/>
        </w:rPr>
        <w:t xml:space="preserve"> </w:t>
      </w:r>
      <w:r>
        <w:rPr>
          <w:rFonts w:ascii="Roboto" w:hAnsi="Roboto"/>
          <w:sz w:val="28"/>
          <w:szCs w:val="28"/>
        </w:rPr>
        <w:t>помощью</w:t>
      </w:r>
      <w:r w:rsidRPr="005D4AA6">
        <w:rPr>
          <w:rFonts w:ascii="Roboto" w:hAnsi="Roboto"/>
          <w:sz w:val="28"/>
          <w:szCs w:val="28"/>
        </w:rPr>
        <w:t xml:space="preserve"> </w:t>
      </w:r>
      <w:r>
        <w:rPr>
          <w:rFonts w:ascii="Roboto" w:hAnsi="Roboto"/>
          <w:sz w:val="28"/>
          <w:szCs w:val="28"/>
        </w:rPr>
        <w:t>текущих</w:t>
      </w:r>
      <w:r w:rsidRPr="005D4AA6">
        <w:rPr>
          <w:rFonts w:ascii="Roboto" w:hAnsi="Roboto"/>
          <w:sz w:val="28"/>
          <w:szCs w:val="28"/>
        </w:rPr>
        <w:t xml:space="preserve"> </w:t>
      </w:r>
      <w:r>
        <w:rPr>
          <w:rFonts w:ascii="Roboto" w:hAnsi="Roboto"/>
          <w:sz w:val="28"/>
          <w:szCs w:val="28"/>
        </w:rPr>
        <w:t>уязвимостей</w:t>
      </w:r>
      <w:r w:rsidRPr="005D4AA6">
        <w:rPr>
          <w:rFonts w:ascii="Roboto" w:hAnsi="Roboto"/>
          <w:sz w:val="28"/>
          <w:szCs w:val="28"/>
        </w:rPr>
        <w:t xml:space="preserve"> </w:t>
      </w:r>
      <w:r>
        <w:rPr>
          <w:rFonts w:ascii="Roboto" w:hAnsi="Roboto"/>
          <w:sz w:val="28"/>
          <w:szCs w:val="28"/>
        </w:rPr>
        <w:t>системы</w:t>
      </w:r>
      <w:r w:rsidRPr="005D4AA6">
        <w:rPr>
          <w:rFonts w:ascii="Roboto" w:hAnsi="Roboto"/>
          <w:sz w:val="28"/>
          <w:szCs w:val="28"/>
        </w:rPr>
        <w:t xml:space="preserve"> </w:t>
      </w:r>
      <w:r>
        <w:rPr>
          <w:rFonts w:ascii="Roboto" w:hAnsi="Roboto"/>
          <w:sz w:val="28"/>
          <w:szCs w:val="28"/>
        </w:rPr>
        <w:t>и</w:t>
      </w:r>
      <w:r w:rsidRPr="005D4AA6">
        <w:rPr>
          <w:rFonts w:ascii="Roboto" w:hAnsi="Roboto"/>
          <w:sz w:val="28"/>
          <w:szCs w:val="28"/>
        </w:rPr>
        <w:t xml:space="preserve"> </w:t>
      </w:r>
      <w:r>
        <w:rPr>
          <w:rFonts w:ascii="Roboto" w:hAnsi="Roboto"/>
          <w:sz w:val="28"/>
          <w:szCs w:val="28"/>
        </w:rPr>
        <w:t>при</w:t>
      </w:r>
      <w:r w:rsidRPr="005D4AA6">
        <w:rPr>
          <w:rFonts w:ascii="Roboto" w:hAnsi="Roboto"/>
          <w:sz w:val="28"/>
          <w:szCs w:val="28"/>
        </w:rPr>
        <w:t xml:space="preserve"> </w:t>
      </w:r>
      <w:r>
        <w:rPr>
          <w:rFonts w:ascii="Roboto" w:hAnsi="Roboto"/>
          <w:sz w:val="28"/>
          <w:szCs w:val="28"/>
        </w:rPr>
        <w:t>использовании</w:t>
      </w:r>
      <w:r w:rsidRPr="005D4AA6">
        <w:rPr>
          <w:rFonts w:ascii="Roboto" w:hAnsi="Roboto"/>
          <w:sz w:val="28"/>
          <w:szCs w:val="28"/>
        </w:rPr>
        <w:t xml:space="preserve"> </w:t>
      </w:r>
      <w:r>
        <w:rPr>
          <w:rFonts w:ascii="Roboto" w:hAnsi="Roboto"/>
          <w:sz w:val="28"/>
          <w:szCs w:val="28"/>
        </w:rPr>
        <w:t>специального</w:t>
      </w:r>
      <w:r w:rsidRPr="005D4AA6">
        <w:rPr>
          <w:rFonts w:ascii="Roboto" w:hAnsi="Roboto"/>
          <w:sz w:val="28"/>
          <w:szCs w:val="28"/>
        </w:rPr>
        <w:t xml:space="preserve"> </w:t>
      </w:r>
      <w:r>
        <w:rPr>
          <w:rFonts w:ascii="Roboto" w:hAnsi="Roboto"/>
          <w:sz w:val="28"/>
          <w:szCs w:val="28"/>
        </w:rPr>
        <w:t xml:space="preserve">ПО. </w:t>
      </w:r>
    </w:p>
    <w:p w14:paraId="6C1E3FEF" w14:textId="77777777" w:rsidR="00D809BE" w:rsidRDefault="00D809BE" w:rsidP="00D809BE">
      <w:pPr>
        <w:spacing w:after="160" w:line="360" w:lineRule="auto"/>
        <w:jc w:val="both"/>
        <w:rPr>
          <w:rFonts w:ascii="Roboto" w:hAnsi="Roboto"/>
          <w:sz w:val="28"/>
          <w:szCs w:val="28"/>
        </w:rPr>
      </w:pPr>
      <w:commentRangeStart w:id="4"/>
      <w:commentRangeStart w:id="5"/>
      <w:r>
        <w:rPr>
          <w:rFonts w:ascii="Roboto" w:hAnsi="Roboto"/>
          <w:b/>
          <w:bCs/>
          <w:sz w:val="28"/>
          <w:szCs w:val="28"/>
          <w:lang w:val="en-US"/>
        </w:rPr>
        <w:t>RTP</w:t>
      </w:r>
      <w:commentRangeEnd w:id="4"/>
      <w:r>
        <w:rPr>
          <w:rStyle w:val="ac"/>
          <w:rFonts w:cs="Mangal"/>
        </w:rPr>
        <w:commentReference w:id="4"/>
      </w:r>
      <w:commentRangeEnd w:id="5"/>
      <w:r>
        <w:rPr>
          <w:rStyle w:val="ac"/>
          <w:rFonts w:cs="Mangal"/>
        </w:rPr>
        <w:commentReference w:id="5"/>
      </w:r>
      <w:r w:rsidRPr="00076C9A">
        <w:rPr>
          <w:rFonts w:ascii="Roboto" w:hAnsi="Roboto"/>
          <w:b/>
          <w:bCs/>
          <w:sz w:val="28"/>
          <w:szCs w:val="28"/>
        </w:rPr>
        <w:t xml:space="preserve">(англ. </w:t>
      </w:r>
      <w:r w:rsidRPr="00076C9A">
        <w:rPr>
          <w:rFonts w:ascii="Roboto" w:hAnsi="Roboto"/>
          <w:b/>
          <w:bCs/>
          <w:sz w:val="28"/>
          <w:szCs w:val="28"/>
          <w:lang w:val="en-US"/>
        </w:rPr>
        <w:t>RTP</w:t>
      </w:r>
      <w:r w:rsidRPr="00076C9A">
        <w:rPr>
          <w:rFonts w:ascii="Roboto" w:hAnsi="Roboto"/>
          <w:b/>
          <w:bCs/>
          <w:sz w:val="28"/>
          <w:szCs w:val="28"/>
        </w:rPr>
        <w:t xml:space="preserve"> – </w:t>
      </w:r>
      <w:r w:rsidRPr="00076C9A">
        <w:rPr>
          <w:rFonts w:ascii="Roboto" w:hAnsi="Roboto"/>
          <w:b/>
          <w:bCs/>
          <w:sz w:val="28"/>
          <w:szCs w:val="28"/>
          <w:lang w:val="en-US"/>
        </w:rPr>
        <w:t>return</w:t>
      </w:r>
      <w:r w:rsidRPr="00076C9A">
        <w:rPr>
          <w:rFonts w:ascii="Roboto" w:hAnsi="Roboto"/>
          <w:b/>
          <w:bCs/>
          <w:sz w:val="28"/>
          <w:szCs w:val="28"/>
        </w:rPr>
        <w:t xml:space="preserve"> </w:t>
      </w:r>
      <w:r w:rsidRPr="00076C9A">
        <w:rPr>
          <w:rFonts w:ascii="Roboto" w:hAnsi="Roboto"/>
          <w:b/>
          <w:bCs/>
          <w:sz w:val="28"/>
          <w:szCs w:val="28"/>
          <w:lang w:val="en-US"/>
        </w:rPr>
        <w:t>to</w:t>
      </w:r>
      <w:r w:rsidRPr="00076C9A">
        <w:rPr>
          <w:rFonts w:ascii="Roboto" w:hAnsi="Roboto"/>
          <w:b/>
          <w:bCs/>
          <w:sz w:val="28"/>
          <w:szCs w:val="28"/>
        </w:rPr>
        <w:t xml:space="preserve"> </w:t>
      </w:r>
      <w:r w:rsidRPr="00076C9A">
        <w:rPr>
          <w:rFonts w:ascii="Roboto" w:hAnsi="Roboto"/>
          <w:b/>
          <w:bCs/>
          <w:sz w:val="28"/>
          <w:szCs w:val="28"/>
          <w:lang w:val="en-US"/>
        </w:rPr>
        <w:t>player</w:t>
      </w:r>
      <w:r w:rsidRPr="00076C9A">
        <w:rPr>
          <w:rFonts w:ascii="Roboto" w:hAnsi="Roboto"/>
          <w:b/>
          <w:bCs/>
          <w:sz w:val="28"/>
          <w:szCs w:val="28"/>
        </w:rPr>
        <w:t>)</w:t>
      </w:r>
      <w:r w:rsidRPr="00076C9A">
        <w:rPr>
          <w:rFonts w:ascii="Roboto" w:hAnsi="Roboto"/>
          <w:sz w:val="28"/>
          <w:szCs w:val="28"/>
        </w:rPr>
        <w:t xml:space="preserve"> –</w:t>
      </w:r>
      <w:r>
        <w:rPr>
          <w:rFonts w:ascii="Roboto" w:hAnsi="Roboto"/>
          <w:sz w:val="28"/>
          <w:szCs w:val="28"/>
        </w:rPr>
        <w:t xml:space="preserve"> рассчитываемый параметр, показывающий процентное соотношение выплат игроку к сделанным им(игроком) ставкам на бесконечно большом кол-ве ставок. В большинстве случаев практическая часть </w:t>
      </w:r>
      <w:r>
        <w:rPr>
          <w:rFonts w:ascii="Roboto" w:hAnsi="Roboto"/>
          <w:sz w:val="28"/>
          <w:szCs w:val="28"/>
          <w:lang w:val="en-US"/>
        </w:rPr>
        <w:t>RTP</w:t>
      </w:r>
      <w:r>
        <w:rPr>
          <w:rFonts w:ascii="Roboto" w:hAnsi="Roboto"/>
          <w:sz w:val="28"/>
          <w:szCs w:val="28"/>
        </w:rPr>
        <w:t xml:space="preserve"> игры стремится к теоретической части только в случае расчет более чем на миллионе существующих раундов. Параметр поддается вычислению, т. е. можно рассчитать его отклонение от теоретического значения для любого кол-ва раундов. </w:t>
      </w:r>
    </w:p>
    <w:p w14:paraId="5F87A5CA" w14:textId="77777777" w:rsidR="00D809BE" w:rsidRDefault="00D809BE" w:rsidP="00D809BE">
      <w:pPr>
        <w:spacing w:after="160" w:line="360" w:lineRule="auto"/>
        <w:jc w:val="both"/>
        <w:rPr>
          <w:rFonts w:ascii="Roboto" w:hAnsi="Roboto"/>
          <w:sz w:val="28"/>
          <w:szCs w:val="28"/>
        </w:rPr>
      </w:pPr>
      <w:r w:rsidRPr="000A0774">
        <w:rPr>
          <w:rFonts w:ascii="Roboto" w:hAnsi="Roboto"/>
          <w:b/>
          <w:bCs/>
          <w:sz w:val="28"/>
          <w:szCs w:val="28"/>
        </w:rPr>
        <w:t>Слоты с элементом прогресса</w:t>
      </w:r>
      <w:r>
        <w:rPr>
          <w:rFonts w:ascii="Roboto" w:hAnsi="Roboto"/>
          <w:b/>
          <w:bCs/>
          <w:sz w:val="28"/>
          <w:szCs w:val="28"/>
        </w:rPr>
        <w:t xml:space="preserve"> (прогрессивные слоты) – </w:t>
      </w:r>
      <w:r>
        <w:rPr>
          <w:rFonts w:ascii="Roboto" w:hAnsi="Roboto"/>
          <w:sz w:val="28"/>
          <w:szCs w:val="28"/>
        </w:rPr>
        <w:t xml:space="preserve">игра жанра «слоты», в которой игрок постоянно получает какой-то прогресс при выполнении каких-то действий (например, составить/выбить на слотах какую-то комбинацию или просто с каждой ставкой). По итогам </w:t>
      </w:r>
      <w:r>
        <w:rPr>
          <w:rFonts w:ascii="Roboto" w:hAnsi="Roboto"/>
          <w:sz w:val="28"/>
          <w:szCs w:val="28"/>
        </w:rPr>
        <w:lastRenderedPageBreak/>
        <w:t>прогресса игроку выдается какой-то выигрыш в виде денежной суммы, бонусных раундов и т. д. (зависит от правил игры).</w:t>
      </w:r>
    </w:p>
    <w:p w14:paraId="71F01ADC" w14:textId="77777777" w:rsidR="00D809BE" w:rsidRDefault="00D809BE" w:rsidP="00D809BE">
      <w:pPr>
        <w:spacing w:after="160" w:line="360" w:lineRule="auto"/>
        <w:jc w:val="both"/>
        <w:rPr>
          <w:rFonts w:ascii="Roboto" w:hAnsi="Roboto"/>
          <w:sz w:val="28"/>
          <w:szCs w:val="28"/>
        </w:rPr>
      </w:pPr>
      <w:r>
        <w:rPr>
          <w:rFonts w:ascii="Roboto" w:hAnsi="Roboto"/>
          <w:b/>
          <w:bCs/>
          <w:sz w:val="28"/>
          <w:szCs w:val="28"/>
          <w:lang w:val="en-US"/>
        </w:rPr>
        <w:t>SD</w:t>
      </w:r>
      <w:commentRangeStart w:id="6"/>
      <w:commentRangeStart w:id="7"/>
      <w:r>
        <w:rPr>
          <w:rFonts w:ascii="Roboto" w:hAnsi="Roboto"/>
          <w:sz w:val="28"/>
          <w:szCs w:val="28"/>
        </w:rPr>
        <w:t xml:space="preserve"> </w:t>
      </w:r>
      <w:commentRangeEnd w:id="6"/>
      <w:r>
        <w:rPr>
          <w:rStyle w:val="ac"/>
          <w:rFonts w:cs="Mangal"/>
        </w:rPr>
        <w:commentReference w:id="6"/>
      </w:r>
      <w:commentRangeEnd w:id="7"/>
      <w:r>
        <w:rPr>
          <w:rStyle w:val="ac"/>
          <w:rFonts w:cs="Mangal"/>
        </w:rPr>
        <w:commentReference w:id="7"/>
      </w:r>
      <w:r w:rsidRPr="00597E88">
        <w:rPr>
          <w:rFonts w:ascii="Roboto" w:hAnsi="Roboto"/>
          <w:b/>
          <w:bCs/>
          <w:sz w:val="28"/>
          <w:szCs w:val="28"/>
        </w:rPr>
        <w:t>(</w:t>
      </w:r>
      <w:r>
        <w:rPr>
          <w:rFonts w:ascii="Roboto" w:hAnsi="Roboto"/>
          <w:b/>
          <w:bCs/>
          <w:sz w:val="28"/>
          <w:szCs w:val="28"/>
        </w:rPr>
        <w:t xml:space="preserve">англ. </w:t>
      </w:r>
      <w:r>
        <w:rPr>
          <w:rFonts w:ascii="Roboto" w:hAnsi="Roboto"/>
          <w:b/>
          <w:bCs/>
          <w:sz w:val="28"/>
          <w:szCs w:val="28"/>
          <w:lang w:val="en-US"/>
        </w:rPr>
        <w:t>SD</w:t>
      </w:r>
      <w:r w:rsidRPr="00970525">
        <w:rPr>
          <w:rFonts w:ascii="Roboto" w:hAnsi="Roboto"/>
          <w:b/>
          <w:bCs/>
          <w:sz w:val="28"/>
          <w:szCs w:val="28"/>
        </w:rPr>
        <w:t xml:space="preserve"> </w:t>
      </w:r>
      <w:r>
        <w:rPr>
          <w:rFonts w:ascii="Roboto" w:hAnsi="Roboto"/>
          <w:b/>
          <w:bCs/>
          <w:sz w:val="28"/>
          <w:szCs w:val="28"/>
        </w:rPr>
        <w:t>–</w:t>
      </w:r>
      <w:r w:rsidRPr="00970525">
        <w:rPr>
          <w:rFonts w:ascii="Roboto" w:hAnsi="Roboto"/>
          <w:b/>
          <w:bCs/>
          <w:sz w:val="28"/>
          <w:szCs w:val="28"/>
        </w:rPr>
        <w:t xml:space="preserve"> </w:t>
      </w:r>
      <w:r>
        <w:rPr>
          <w:rFonts w:ascii="Roboto" w:hAnsi="Roboto"/>
          <w:b/>
          <w:bCs/>
          <w:sz w:val="28"/>
          <w:szCs w:val="28"/>
          <w:lang w:val="en-US"/>
        </w:rPr>
        <w:t>standard</w:t>
      </w:r>
      <w:r w:rsidRPr="00970525">
        <w:rPr>
          <w:rFonts w:ascii="Roboto" w:hAnsi="Roboto"/>
          <w:b/>
          <w:bCs/>
          <w:sz w:val="28"/>
          <w:szCs w:val="28"/>
        </w:rPr>
        <w:t xml:space="preserve"> </w:t>
      </w:r>
      <w:r>
        <w:rPr>
          <w:rFonts w:ascii="Roboto" w:hAnsi="Roboto"/>
          <w:b/>
          <w:bCs/>
          <w:sz w:val="28"/>
          <w:szCs w:val="28"/>
          <w:lang w:val="en-US"/>
        </w:rPr>
        <w:t>deviation</w:t>
      </w:r>
      <w:r w:rsidRPr="00597E88">
        <w:rPr>
          <w:rFonts w:ascii="Roboto" w:hAnsi="Roboto"/>
          <w:b/>
          <w:bCs/>
          <w:sz w:val="28"/>
          <w:szCs w:val="28"/>
        </w:rPr>
        <w:t>)</w:t>
      </w:r>
      <w:r>
        <w:rPr>
          <w:rFonts w:ascii="Roboto" w:hAnsi="Roboto"/>
          <w:b/>
          <w:bCs/>
          <w:sz w:val="28"/>
          <w:szCs w:val="28"/>
        </w:rPr>
        <w:t xml:space="preserve"> – </w:t>
      </w:r>
      <w:r w:rsidRPr="00597E88">
        <w:rPr>
          <w:rFonts w:ascii="Roboto" w:hAnsi="Roboto"/>
          <w:sz w:val="28"/>
          <w:szCs w:val="28"/>
        </w:rPr>
        <w:t xml:space="preserve">показатель рассеивания значений случайной величины относительно её математического ожидания (аналога среднего арифметического с бесконечным числом исходов). </w:t>
      </w:r>
      <w:r>
        <w:rPr>
          <w:rFonts w:ascii="Roboto" w:hAnsi="Roboto"/>
          <w:sz w:val="28"/>
          <w:szCs w:val="28"/>
        </w:rPr>
        <w:t xml:space="preserve">В контексте данной спецификации это возможные ограничения отклонений </w:t>
      </w:r>
      <w:r w:rsidRPr="0089203A">
        <w:rPr>
          <w:rFonts w:ascii="Roboto" w:hAnsi="Roboto"/>
          <w:sz w:val="28"/>
          <w:szCs w:val="28"/>
          <w:lang w:val="en-US"/>
        </w:rPr>
        <w:t>RTP</w:t>
      </w:r>
      <w:r>
        <w:rPr>
          <w:rFonts w:ascii="Roboto" w:hAnsi="Roboto"/>
          <w:sz w:val="28"/>
          <w:szCs w:val="28"/>
        </w:rPr>
        <w:t xml:space="preserve"> от ожидаемого значения для определенного</w:t>
      </w:r>
      <w:r w:rsidRPr="000A0774">
        <w:rPr>
          <w:rFonts w:ascii="Roboto" w:hAnsi="Roboto"/>
          <w:b/>
          <w:bCs/>
          <w:sz w:val="28"/>
          <w:szCs w:val="28"/>
        </w:rPr>
        <w:t xml:space="preserve"> </w:t>
      </w:r>
      <w:r w:rsidRPr="00597E88">
        <w:rPr>
          <w:rFonts w:ascii="Roboto" w:hAnsi="Roboto"/>
          <w:sz w:val="28"/>
          <w:szCs w:val="28"/>
        </w:rPr>
        <w:t>кол-ва раундов.</w:t>
      </w:r>
      <w:r>
        <w:rPr>
          <w:rFonts w:ascii="Roboto" w:hAnsi="Roboto"/>
          <w:b/>
          <w:bCs/>
          <w:sz w:val="28"/>
          <w:szCs w:val="28"/>
        </w:rPr>
        <w:t xml:space="preserve"> </w:t>
      </w:r>
    </w:p>
    <w:p w14:paraId="23435A04" w14:textId="77777777" w:rsidR="00D809BE" w:rsidRDefault="00D809BE" w:rsidP="00D809BE">
      <w:pPr>
        <w:spacing w:after="160" w:line="360" w:lineRule="auto"/>
        <w:jc w:val="both"/>
        <w:rPr>
          <w:rFonts w:ascii="Roboto" w:hAnsi="Roboto"/>
          <w:sz w:val="28"/>
          <w:szCs w:val="28"/>
        </w:rPr>
      </w:pPr>
      <w:r w:rsidRPr="00597E88">
        <w:rPr>
          <w:rFonts w:ascii="Roboto" w:hAnsi="Roboto"/>
          <w:b/>
          <w:bCs/>
          <w:sz w:val="28"/>
          <w:szCs w:val="28"/>
        </w:rPr>
        <w:t>Стратегия</w:t>
      </w:r>
      <w:r>
        <w:rPr>
          <w:rFonts w:ascii="Roboto" w:hAnsi="Roboto"/>
          <w:b/>
          <w:bCs/>
          <w:sz w:val="28"/>
          <w:szCs w:val="28"/>
        </w:rPr>
        <w:t xml:space="preserve"> – </w:t>
      </w:r>
      <w:r>
        <w:rPr>
          <w:rFonts w:ascii="Roboto" w:hAnsi="Roboto"/>
          <w:sz w:val="28"/>
          <w:szCs w:val="28"/>
        </w:rPr>
        <w:t xml:space="preserve">в контексте данной спецификации это определенный алгоритм действий внутри игры, который может выполнить любой игрок без использования стороннего ПО и получить при этом профит. В таком случае параметр </w:t>
      </w:r>
      <w:r>
        <w:rPr>
          <w:rFonts w:ascii="Roboto" w:hAnsi="Roboto"/>
          <w:sz w:val="28"/>
          <w:szCs w:val="28"/>
          <w:lang w:val="en-US"/>
        </w:rPr>
        <w:t>RTP</w:t>
      </w:r>
      <w:r>
        <w:rPr>
          <w:rFonts w:ascii="Roboto" w:hAnsi="Roboto"/>
          <w:sz w:val="28"/>
          <w:szCs w:val="28"/>
        </w:rPr>
        <w:t xml:space="preserve"> будет выше, чем теоретический.</w:t>
      </w:r>
    </w:p>
    <w:p w14:paraId="69E11B1A" w14:textId="77777777" w:rsidR="00D809BE" w:rsidRDefault="00D809BE" w:rsidP="00D809BE">
      <w:pPr>
        <w:spacing w:after="160" w:line="360" w:lineRule="auto"/>
        <w:jc w:val="both"/>
        <w:rPr>
          <w:rFonts w:ascii="Roboto" w:hAnsi="Roboto"/>
          <w:sz w:val="28"/>
          <w:szCs w:val="28"/>
        </w:rPr>
      </w:pPr>
      <w:r>
        <w:rPr>
          <w:rFonts w:ascii="Roboto" w:hAnsi="Roboto"/>
          <w:b/>
          <w:bCs/>
          <w:sz w:val="28"/>
          <w:szCs w:val="28"/>
          <w:lang w:val="en-US"/>
        </w:rPr>
        <w:t>TBD</w:t>
      </w:r>
      <w:commentRangeStart w:id="8"/>
      <w:commentRangeStart w:id="9"/>
      <w:r>
        <w:rPr>
          <w:rFonts w:ascii="Roboto" w:hAnsi="Roboto"/>
          <w:b/>
          <w:bCs/>
          <w:sz w:val="28"/>
          <w:szCs w:val="28"/>
        </w:rPr>
        <w:t xml:space="preserve"> </w:t>
      </w:r>
      <w:commentRangeEnd w:id="8"/>
      <w:r>
        <w:rPr>
          <w:rStyle w:val="ac"/>
          <w:rFonts w:cs="Mangal"/>
        </w:rPr>
        <w:commentReference w:id="8"/>
      </w:r>
      <w:commentRangeEnd w:id="9"/>
      <w:r>
        <w:rPr>
          <w:rStyle w:val="ac"/>
          <w:rFonts w:cs="Mangal"/>
        </w:rPr>
        <w:commentReference w:id="9"/>
      </w:r>
      <w:r w:rsidRPr="00B60FC8">
        <w:rPr>
          <w:rFonts w:ascii="Roboto" w:hAnsi="Roboto"/>
          <w:b/>
          <w:bCs/>
          <w:sz w:val="28"/>
          <w:szCs w:val="28"/>
        </w:rPr>
        <w:t>(</w:t>
      </w:r>
      <w:r>
        <w:rPr>
          <w:rFonts w:ascii="Roboto" w:hAnsi="Roboto"/>
          <w:b/>
          <w:bCs/>
          <w:sz w:val="28"/>
          <w:szCs w:val="28"/>
        </w:rPr>
        <w:t xml:space="preserve">англ. </w:t>
      </w:r>
      <w:r>
        <w:rPr>
          <w:rFonts w:ascii="Roboto" w:hAnsi="Roboto"/>
          <w:b/>
          <w:bCs/>
          <w:sz w:val="28"/>
          <w:szCs w:val="28"/>
          <w:lang w:val="en-US"/>
        </w:rPr>
        <w:t>TBD</w:t>
      </w:r>
      <w:r w:rsidRPr="00B60FC8">
        <w:rPr>
          <w:rFonts w:ascii="Roboto" w:hAnsi="Roboto"/>
          <w:b/>
          <w:bCs/>
          <w:sz w:val="28"/>
          <w:szCs w:val="28"/>
        </w:rPr>
        <w:t xml:space="preserve"> </w:t>
      </w:r>
      <w:r>
        <w:rPr>
          <w:rFonts w:ascii="Roboto" w:hAnsi="Roboto"/>
          <w:b/>
          <w:bCs/>
          <w:sz w:val="28"/>
          <w:szCs w:val="28"/>
        </w:rPr>
        <w:t>–</w:t>
      </w:r>
      <w:r w:rsidRPr="00B60FC8">
        <w:rPr>
          <w:rFonts w:ascii="Roboto" w:hAnsi="Roboto"/>
          <w:b/>
          <w:bCs/>
          <w:sz w:val="28"/>
          <w:szCs w:val="28"/>
        </w:rPr>
        <w:t xml:space="preserve"> </w:t>
      </w:r>
      <w:r>
        <w:rPr>
          <w:rFonts w:ascii="Roboto" w:hAnsi="Roboto"/>
          <w:b/>
          <w:bCs/>
          <w:sz w:val="28"/>
          <w:szCs w:val="28"/>
          <w:lang w:val="en-US"/>
        </w:rPr>
        <w:t>to</w:t>
      </w:r>
      <w:r w:rsidRPr="00B60FC8">
        <w:rPr>
          <w:rFonts w:ascii="Roboto" w:hAnsi="Roboto"/>
          <w:b/>
          <w:bCs/>
          <w:sz w:val="28"/>
          <w:szCs w:val="28"/>
        </w:rPr>
        <w:t xml:space="preserve"> </w:t>
      </w:r>
      <w:r>
        <w:rPr>
          <w:rFonts w:ascii="Roboto" w:hAnsi="Roboto"/>
          <w:b/>
          <w:bCs/>
          <w:sz w:val="28"/>
          <w:szCs w:val="28"/>
          <w:lang w:val="en-US"/>
        </w:rPr>
        <w:t>be</w:t>
      </w:r>
      <w:r w:rsidRPr="00B60FC8">
        <w:rPr>
          <w:rFonts w:ascii="Roboto" w:hAnsi="Roboto"/>
          <w:b/>
          <w:bCs/>
          <w:sz w:val="28"/>
          <w:szCs w:val="28"/>
        </w:rPr>
        <w:t xml:space="preserve"> </w:t>
      </w:r>
      <w:r>
        <w:rPr>
          <w:rFonts w:ascii="Roboto" w:hAnsi="Roboto"/>
          <w:b/>
          <w:bCs/>
          <w:sz w:val="28"/>
          <w:szCs w:val="28"/>
          <w:lang w:val="en-US"/>
        </w:rPr>
        <w:t>determined</w:t>
      </w:r>
      <w:r w:rsidRPr="00B60FC8">
        <w:rPr>
          <w:rFonts w:ascii="Roboto" w:hAnsi="Roboto"/>
          <w:b/>
          <w:bCs/>
          <w:sz w:val="28"/>
          <w:szCs w:val="28"/>
        </w:rPr>
        <w:t>)</w:t>
      </w:r>
      <w:r>
        <w:rPr>
          <w:rFonts w:ascii="Roboto" w:hAnsi="Roboto"/>
          <w:b/>
          <w:bCs/>
          <w:sz w:val="28"/>
          <w:szCs w:val="28"/>
        </w:rPr>
        <w:t xml:space="preserve">– </w:t>
      </w:r>
      <w:r>
        <w:rPr>
          <w:rFonts w:ascii="Roboto" w:hAnsi="Roboto"/>
          <w:sz w:val="28"/>
          <w:szCs w:val="28"/>
        </w:rPr>
        <w:t>аббревиатура от словосочетания «будет определено позднее».</w:t>
      </w:r>
    </w:p>
    <w:p w14:paraId="7BD99181" w14:textId="77777777" w:rsidR="00D809BE" w:rsidRDefault="00D809BE" w:rsidP="00D809BE">
      <w:pPr>
        <w:spacing w:after="160" w:line="360" w:lineRule="auto"/>
        <w:jc w:val="both"/>
        <w:rPr>
          <w:rFonts w:ascii="Roboto" w:hAnsi="Roboto"/>
          <w:sz w:val="28"/>
          <w:szCs w:val="28"/>
        </w:rPr>
      </w:pPr>
      <w:r w:rsidRPr="00F074A0">
        <w:rPr>
          <w:rFonts w:ascii="Roboto" w:hAnsi="Roboto"/>
          <w:b/>
          <w:bCs/>
          <w:sz w:val="28"/>
          <w:szCs w:val="28"/>
          <w:lang w:val="en-US"/>
        </w:rPr>
        <w:t>TJD</w:t>
      </w:r>
      <w:r>
        <w:rPr>
          <w:rFonts w:ascii="Roboto" w:hAnsi="Roboto"/>
          <w:b/>
          <w:bCs/>
          <w:sz w:val="28"/>
          <w:szCs w:val="28"/>
        </w:rPr>
        <w:t xml:space="preserve"> – </w:t>
      </w:r>
      <w:r>
        <w:rPr>
          <w:rFonts w:ascii="Roboto" w:hAnsi="Roboto"/>
          <w:sz w:val="28"/>
          <w:szCs w:val="28"/>
        </w:rPr>
        <w:t xml:space="preserve">аббревиатура от названия игры от </w:t>
      </w:r>
      <w:r>
        <w:rPr>
          <w:rFonts w:ascii="Roboto" w:hAnsi="Roboto"/>
          <w:sz w:val="28"/>
          <w:szCs w:val="28"/>
          <w:lang w:val="en-US"/>
        </w:rPr>
        <w:t>BSG</w:t>
      </w:r>
      <w:r w:rsidRPr="00F074A0">
        <w:rPr>
          <w:rFonts w:ascii="Roboto" w:hAnsi="Roboto"/>
          <w:sz w:val="28"/>
          <w:szCs w:val="28"/>
        </w:rPr>
        <w:t xml:space="preserve"> </w:t>
      </w:r>
      <w:r>
        <w:rPr>
          <w:rFonts w:ascii="Roboto" w:hAnsi="Roboto"/>
          <w:sz w:val="28"/>
          <w:szCs w:val="28"/>
        </w:rPr>
        <w:t>«</w:t>
      </w:r>
      <w:r>
        <w:rPr>
          <w:rFonts w:ascii="Roboto" w:hAnsi="Roboto"/>
          <w:sz w:val="28"/>
          <w:szCs w:val="28"/>
          <w:lang w:val="en-US"/>
        </w:rPr>
        <w:t>Triple</w:t>
      </w:r>
      <w:r w:rsidRPr="00F074A0">
        <w:rPr>
          <w:rFonts w:ascii="Roboto" w:hAnsi="Roboto"/>
          <w:sz w:val="28"/>
          <w:szCs w:val="28"/>
        </w:rPr>
        <w:t xml:space="preserve"> </w:t>
      </w:r>
      <w:r>
        <w:rPr>
          <w:rFonts w:ascii="Roboto" w:hAnsi="Roboto"/>
          <w:sz w:val="28"/>
          <w:szCs w:val="28"/>
          <w:lang w:val="en-US"/>
        </w:rPr>
        <w:t>Juicy</w:t>
      </w:r>
      <w:r w:rsidRPr="00F074A0">
        <w:rPr>
          <w:rFonts w:ascii="Roboto" w:hAnsi="Roboto"/>
          <w:sz w:val="28"/>
          <w:szCs w:val="28"/>
        </w:rPr>
        <w:t xml:space="preserve"> </w:t>
      </w:r>
      <w:r>
        <w:rPr>
          <w:rFonts w:ascii="Roboto" w:hAnsi="Roboto"/>
          <w:sz w:val="28"/>
          <w:szCs w:val="28"/>
          <w:lang w:val="en-US"/>
        </w:rPr>
        <w:t>Drops</w:t>
      </w:r>
      <w:r>
        <w:rPr>
          <w:rFonts w:ascii="Roboto" w:hAnsi="Roboto"/>
          <w:sz w:val="28"/>
          <w:szCs w:val="28"/>
        </w:rPr>
        <w:t>»</w:t>
      </w:r>
      <w:r w:rsidRPr="00F074A0">
        <w:rPr>
          <w:rFonts w:ascii="Roboto" w:hAnsi="Roboto"/>
          <w:sz w:val="28"/>
          <w:szCs w:val="28"/>
        </w:rPr>
        <w:t>.</w:t>
      </w:r>
    </w:p>
    <w:p w14:paraId="64AFF2A1" w14:textId="77777777" w:rsidR="00D809BE" w:rsidRDefault="00D809BE" w:rsidP="00D809BE">
      <w:pPr>
        <w:spacing w:after="160" w:line="360" w:lineRule="auto"/>
        <w:jc w:val="both"/>
        <w:rPr>
          <w:rFonts w:ascii="Roboto" w:hAnsi="Roboto"/>
          <w:sz w:val="28"/>
          <w:szCs w:val="28"/>
        </w:rPr>
      </w:pPr>
      <w:r w:rsidRPr="00F074A0">
        <w:rPr>
          <w:rFonts w:ascii="Roboto" w:hAnsi="Roboto"/>
          <w:b/>
          <w:bCs/>
          <w:sz w:val="28"/>
          <w:szCs w:val="28"/>
          <w:lang w:val="en-US"/>
        </w:rPr>
        <w:t>TTB</w:t>
      </w:r>
      <w:r w:rsidRPr="00F074A0">
        <w:rPr>
          <w:rFonts w:ascii="Roboto" w:hAnsi="Roboto"/>
          <w:b/>
          <w:bCs/>
          <w:sz w:val="28"/>
          <w:szCs w:val="28"/>
        </w:rPr>
        <w:t xml:space="preserve"> – </w:t>
      </w:r>
      <w:r w:rsidRPr="00F074A0">
        <w:rPr>
          <w:rFonts w:ascii="Roboto" w:hAnsi="Roboto"/>
          <w:sz w:val="28"/>
          <w:szCs w:val="28"/>
        </w:rPr>
        <w:t>аббревиатура</w:t>
      </w:r>
      <w:r>
        <w:rPr>
          <w:rFonts w:ascii="Roboto" w:hAnsi="Roboto"/>
          <w:b/>
          <w:bCs/>
          <w:sz w:val="28"/>
          <w:szCs w:val="28"/>
        </w:rPr>
        <w:t xml:space="preserve"> </w:t>
      </w:r>
      <w:r w:rsidRPr="00F074A0">
        <w:rPr>
          <w:rFonts w:ascii="Roboto" w:hAnsi="Roboto"/>
          <w:sz w:val="28"/>
          <w:szCs w:val="28"/>
        </w:rPr>
        <w:t>от</w:t>
      </w:r>
      <w:r>
        <w:rPr>
          <w:rFonts w:ascii="Roboto" w:hAnsi="Roboto"/>
          <w:b/>
          <w:bCs/>
          <w:sz w:val="28"/>
          <w:szCs w:val="28"/>
        </w:rPr>
        <w:t xml:space="preserve"> </w:t>
      </w:r>
      <w:r>
        <w:rPr>
          <w:rFonts w:ascii="Roboto" w:hAnsi="Roboto"/>
          <w:sz w:val="28"/>
          <w:szCs w:val="28"/>
        </w:rPr>
        <w:t xml:space="preserve">название игры от </w:t>
      </w:r>
      <w:r>
        <w:rPr>
          <w:rFonts w:ascii="Roboto" w:hAnsi="Roboto"/>
          <w:sz w:val="28"/>
          <w:szCs w:val="28"/>
          <w:lang w:val="en-US"/>
        </w:rPr>
        <w:t>BSG</w:t>
      </w:r>
      <w:r w:rsidRPr="00F074A0">
        <w:rPr>
          <w:rFonts w:ascii="Roboto" w:hAnsi="Roboto"/>
          <w:sz w:val="28"/>
          <w:szCs w:val="28"/>
        </w:rPr>
        <w:t xml:space="preserve"> </w:t>
      </w:r>
      <w:r>
        <w:rPr>
          <w:rFonts w:ascii="Roboto" w:hAnsi="Roboto"/>
          <w:sz w:val="28"/>
          <w:szCs w:val="28"/>
        </w:rPr>
        <w:t>«</w:t>
      </w:r>
      <w:r>
        <w:rPr>
          <w:rFonts w:ascii="Roboto" w:hAnsi="Roboto"/>
          <w:sz w:val="28"/>
          <w:szCs w:val="28"/>
          <w:lang w:val="en-US"/>
        </w:rPr>
        <w:t>Take</w:t>
      </w:r>
      <w:r w:rsidRPr="00F074A0">
        <w:rPr>
          <w:rFonts w:ascii="Roboto" w:hAnsi="Roboto"/>
          <w:sz w:val="28"/>
          <w:szCs w:val="28"/>
        </w:rPr>
        <w:t xml:space="preserve"> </w:t>
      </w:r>
      <w:r>
        <w:rPr>
          <w:rFonts w:ascii="Roboto" w:hAnsi="Roboto"/>
          <w:sz w:val="28"/>
          <w:szCs w:val="28"/>
          <w:lang w:val="en-US"/>
        </w:rPr>
        <w:t>The</w:t>
      </w:r>
      <w:r w:rsidRPr="00F074A0">
        <w:rPr>
          <w:rFonts w:ascii="Roboto" w:hAnsi="Roboto"/>
          <w:sz w:val="28"/>
          <w:szCs w:val="28"/>
        </w:rPr>
        <w:t xml:space="preserve"> </w:t>
      </w:r>
      <w:r>
        <w:rPr>
          <w:rFonts w:ascii="Roboto" w:hAnsi="Roboto"/>
          <w:sz w:val="28"/>
          <w:szCs w:val="28"/>
          <w:lang w:val="en-US"/>
        </w:rPr>
        <w:t>Bank</w:t>
      </w:r>
      <w:r>
        <w:rPr>
          <w:rFonts w:ascii="Roboto" w:hAnsi="Roboto"/>
          <w:sz w:val="28"/>
          <w:szCs w:val="28"/>
        </w:rPr>
        <w:t>»</w:t>
      </w:r>
      <w:r w:rsidRPr="00F074A0">
        <w:rPr>
          <w:rFonts w:ascii="Roboto" w:hAnsi="Roboto"/>
          <w:sz w:val="28"/>
          <w:szCs w:val="28"/>
        </w:rPr>
        <w:t xml:space="preserve">, </w:t>
      </w:r>
      <w:r>
        <w:rPr>
          <w:rFonts w:ascii="Roboto" w:hAnsi="Roboto"/>
          <w:sz w:val="28"/>
          <w:szCs w:val="28"/>
        </w:rPr>
        <w:t>а также ее клонов «</w:t>
      </w:r>
      <w:r>
        <w:rPr>
          <w:rFonts w:ascii="Roboto" w:hAnsi="Roboto"/>
          <w:sz w:val="28"/>
          <w:szCs w:val="28"/>
          <w:lang w:val="en-US"/>
        </w:rPr>
        <w:t>Take</w:t>
      </w:r>
      <w:r w:rsidRPr="00F074A0">
        <w:rPr>
          <w:rFonts w:ascii="Roboto" w:hAnsi="Roboto"/>
          <w:sz w:val="28"/>
          <w:szCs w:val="28"/>
        </w:rPr>
        <w:t xml:space="preserve"> </w:t>
      </w:r>
      <w:r>
        <w:rPr>
          <w:rFonts w:ascii="Roboto" w:hAnsi="Roboto"/>
          <w:sz w:val="28"/>
          <w:szCs w:val="28"/>
          <w:lang w:val="en-US"/>
        </w:rPr>
        <w:t>Santa</w:t>
      </w:r>
      <w:r w:rsidRPr="00F074A0">
        <w:rPr>
          <w:rFonts w:ascii="Roboto" w:hAnsi="Roboto"/>
          <w:sz w:val="28"/>
          <w:szCs w:val="28"/>
        </w:rPr>
        <w:t>’</w:t>
      </w:r>
      <w:r>
        <w:rPr>
          <w:rFonts w:ascii="Roboto" w:hAnsi="Roboto"/>
          <w:sz w:val="28"/>
          <w:szCs w:val="28"/>
          <w:lang w:val="en-US"/>
        </w:rPr>
        <w:t>s</w:t>
      </w:r>
      <w:r w:rsidRPr="00F074A0">
        <w:rPr>
          <w:rFonts w:ascii="Roboto" w:hAnsi="Roboto"/>
          <w:sz w:val="28"/>
          <w:szCs w:val="28"/>
        </w:rPr>
        <w:t xml:space="preserve"> </w:t>
      </w:r>
      <w:r>
        <w:rPr>
          <w:rFonts w:ascii="Roboto" w:hAnsi="Roboto"/>
          <w:sz w:val="28"/>
          <w:szCs w:val="28"/>
          <w:lang w:val="en-US"/>
        </w:rPr>
        <w:t>Shop</w:t>
      </w:r>
      <w:r>
        <w:rPr>
          <w:rFonts w:ascii="Roboto" w:hAnsi="Roboto"/>
          <w:sz w:val="28"/>
          <w:szCs w:val="28"/>
        </w:rPr>
        <w:t>»</w:t>
      </w:r>
      <w:r w:rsidRPr="00F074A0">
        <w:rPr>
          <w:rFonts w:ascii="Roboto" w:hAnsi="Roboto"/>
          <w:sz w:val="28"/>
          <w:szCs w:val="28"/>
        </w:rPr>
        <w:t xml:space="preserve"> </w:t>
      </w:r>
      <w:r>
        <w:rPr>
          <w:rFonts w:ascii="Roboto" w:hAnsi="Roboto"/>
          <w:sz w:val="28"/>
          <w:szCs w:val="28"/>
        </w:rPr>
        <w:t>и «</w:t>
      </w:r>
      <w:r>
        <w:rPr>
          <w:rFonts w:ascii="Roboto" w:hAnsi="Roboto"/>
          <w:sz w:val="28"/>
          <w:szCs w:val="28"/>
          <w:lang w:val="en-US"/>
        </w:rPr>
        <w:t>Wild</w:t>
      </w:r>
      <w:r w:rsidRPr="00F074A0">
        <w:rPr>
          <w:rFonts w:ascii="Roboto" w:hAnsi="Roboto"/>
          <w:sz w:val="28"/>
          <w:szCs w:val="28"/>
        </w:rPr>
        <w:t xml:space="preserve"> </w:t>
      </w:r>
      <w:r>
        <w:rPr>
          <w:rFonts w:ascii="Roboto" w:hAnsi="Roboto"/>
          <w:sz w:val="28"/>
          <w:szCs w:val="28"/>
          <w:lang w:val="en-US"/>
        </w:rPr>
        <w:t>Cherry</w:t>
      </w:r>
      <w:r w:rsidRPr="00F074A0">
        <w:rPr>
          <w:rFonts w:ascii="Roboto" w:hAnsi="Roboto"/>
          <w:sz w:val="28"/>
          <w:szCs w:val="28"/>
        </w:rPr>
        <w:t xml:space="preserve"> </w:t>
      </w:r>
      <w:r>
        <w:rPr>
          <w:rFonts w:ascii="Roboto" w:hAnsi="Roboto"/>
          <w:sz w:val="28"/>
          <w:szCs w:val="28"/>
          <w:lang w:val="en-US"/>
        </w:rPr>
        <w:t>Blast</w:t>
      </w:r>
      <w:r>
        <w:rPr>
          <w:rFonts w:ascii="Roboto" w:hAnsi="Roboto"/>
          <w:sz w:val="28"/>
          <w:szCs w:val="28"/>
        </w:rPr>
        <w:t>»</w:t>
      </w:r>
      <w:r w:rsidRPr="00F074A0">
        <w:rPr>
          <w:rFonts w:ascii="Roboto" w:hAnsi="Roboto"/>
          <w:sz w:val="28"/>
          <w:szCs w:val="28"/>
        </w:rPr>
        <w:t xml:space="preserve"> (</w:t>
      </w:r>
      <w:r>
        <w:rPr>
          <w:rFonts w:ascii="Roboto" w:hAnsi="Roboto"/>
          <w:sz w:val="28"/>
          <w:szCs w:val="28"/>
          <w:lang w:val="en-US"/>
        </w:rPr>
        <w:t>NG</w:t>
      </w:r>
      <w:r w:rsidRPr="00F074A0">
        <w:rPr>
          <w:rFonts w:ascii="Roboto" w:hAnsi="Roboto"/>
          <w:sz w:val="28"/>
          <w:szCs w:val="28"/>
        </w:rPr>
        <w:t>-</w:t>
      </w:r>
      <w:r>
        <w:rPr>
          <w:rFonts w:ascii="Roboto" w:hAnsi="Roboto"/>
          <w:sz w:val="28"/>
          <w:szCs w:val="28"/>
        </w:rPr>
        <w:t>версия игры</w:t>
      </w:r>
      <w:r w:rsidRPr="00F074A0">
        <w:rPr>
          <w:rFonts w:ascii="Roboto" w:hAnsi="Roboto"/>
          <w:sz w:val="28"/>
          <w:szCs w:val="28"/>
        </w:rPr>
        <w:t>)</w:t>
      </w:r>
      <w:r>
        <w:rPr>
          <w:rFonts w:ascii="Roboto" w:hAnsi="Roboto"/>
          <w:sz w:val="28"/>
          <w:szCs w:val="28"/>
        </w:rPr>
        <w:t>.</w:t>
      </w:r>
    </w:p>
    <w:p w14:paraId="4CFBF290" w14:textId="77777777" w:rsidR="00D809BE" w:rsidRPr="00F074A0" w:rsidRDefault="00D809BE" w:rsidP="00D809BE">
      <w:pPr>
        <w:spacing w:after="160" w:line="259" w:lineRule="auto"/>
        <w:rPr>
          <w:rFonts w:ascii="Roboto" w:hAnsi="Roboto"/>
          <w:b/>
          <w:bCs/>
          <w:sz w:val="28"/>
          <w:szCs w:val="28"/>
        </w:rPr>
      </w:pPr>
      <w:r w:rsidRPr="00F074A0">
        <w:rPr>
          <w:rFonts w:ascii="Roboto" w:hAnsi="Roboto"/>
          <w:b/>
          <w:bCs/>
          <w:sz w:val="28"/>
          <w:szCs w:val="28"/>
        </w:rPr>
        <w:br w:type="page"/>
      </w:r>
    </w:p>
    <w:p w14:paraId="7895639D" w14:textId="77777777" w:rsidR="00D809BE" w:rsidRPr="001701D7" w:rsidRDefault="00D809BE" w:rsidP="00D809BE">
      <w:pPr>
        <w:pStyle w:val="Label1"/>
        <w:rPr>
          <w:lang w:val="ru-RU"/>
        </w:rPr>
      </w:pPr>
      <w:bookmarkStart w:id="10" w:name="_Toc101362100"/>
      <w:r w:rsidRPr="001701D7">
        <w:rPr>
          <w:lang w:val="ru-RU"/>
        </w:rPr>
        <w:lastRenderedPageBreak/>
        <w:t>Описание</w:t>
      </w:r>
      <w:bookmarkEnd w:id="10"/>
    </w:p>
    <w:p w14:paraId="161B6E0E" w14:textId="77777777" w:rsidR="00D809BE" w:rsidRDefault="00D809BE" w:rsidP="00D809BE">
      <w:pPr>
        <w:spacing w:after="160" w:line="360" w:lineRule="auto"/>
        <w:jc w:val="both"/>
        <w:rPr>
          <w:rFonts w:ascii="Roboto" w:hAnsi="Roboto"/>
          <w:sz w:val="28"/>
          <w:szCs w:val="28"/>
        </w:rPr>
      </w:pPr>
      <w:r>
        <w:rPr>
          <w:rFonts w:ascii="Roboto" w:hAnsi="Roboto"/>
          <w:sz w:val="28"/>
          <w:szCs w:val="28"/>
          <w:lang w:val="en-US"/>
        </w:rPr>
        <w:t>New</w:t>
      </w:r>
      <w:r w:rsidRPr="00412F71">
        <w:rPr>
          <w:rFonts w:ascii="Roboto" w:hAnsi="Roboto"/>
          <w:sz w:val="28"/>
          <w:szCs w:val="28"/>
        </w:rPr>
        <w:t xml:space="preserve"> </w:t>
      </w:r>
      <w:r>
        <w:rPr>
          <w:rFonts w:ascii="Roboto" w:hAnsi="Roboto"/>
          <w:sz w:val="28"/>
          <w:szCs w:val="28"/>
          <w:lang w:val="en-US"/>
        </w:rPr>
        <w:t>Fraud</w:t>
      </w:r>
      <w:r w:rsidRPr="00412F71">
        <w:rPr>
          <w:rFonts w:ascii="Roboto" w:hAnsi="Roboto"/>
          <w:sz w:val="28"/>
          <w:szCs w:val="28"/>
        </w:rPr>
        <w:t xml:space="preserve"> </w:t>
      </w:r>
      <w:r>
        <w:rPr>
          <w:rFonts w:ascii="Roboto" w:hAnsi="Roboto"/>
          <w:sz w:val="28"/>
          <w:szCs w:val="28"/>
          <w:lang w:val="en-US"/>
        </w:rPr>
        <w:t>Control</w:t>
      </w:r>
      <w:r w:rsidRPr="00412F71">
        <w:rPr>
          <w:rFonts w:ascii="Roboto" w:hAnsi="Roboto"/>
          <w:sz w:val="28"/>
          <w:szCs w:val="28"/>
        </w:rPr>
        <w:t xml:space="preserve"> </w:t>
      </w:r>
      <w:r>
        <w:rPr>
          <w:rFonts w:ascii="Roboto" w:hAnsi="Roboto"/>
          <w:sz w:val="28"/>
          <w:szCs w:val="28"/>
          <w:lang w:val="en-US"/>
        </w:rPr>
        <w:t>Tool</w:t>
      </w:r>
      <w:r>
        <w:rPr>
          <w:rFonts w:ascii="Roboto" w:hAnsi="Roboto"/>
          <w:sz w:val="28"/>
          <w:szCs w:val="28"/>
        </w:rPr>
        <w:t xml:space="preserve"> — это программное обеспечение, призванное помогать разработчикам быстро отвечать на возможные уязвимости игр, взломы системы, а также выявлять возможные стратегии в играх.</w:t>
      </w:r>
    </w:p>
    <w:p w14:paraId="3559D7D8" w14:textId="77777777" w:rsidR="00D809BE" w:rsidRDefault="00D809BE" w:rsidP="00D809BE">
      <w:pPr>
        <w:spacing w:after="160" w:line="360" w:lineRule="auto"/>
        <w:jc w:val="both"/>
        <w:rPr>
          <w:rFonts w:ascii="Roboto" w:hAnsi="Roboto"/>
          <w:sz w:val="28"/>
          <w:szCs w:val="28"/>
        </w:rPr>
      </w:pPr>
      <w:r>
        <w:rPr>
          <w:rFonts w:ascii="Roboto" w:hAnsi="Roboto"/>
          <w:sz w:val="28"/>
          <w:szCs w:val="28"/>
        </w:rPr>
        <w:t>Главная цель этой программы – анализ активности игроков во всех играх, а также немедленная реакция и выполнение определенных действий в случае обнаружения подозрительной активности.</w:t>
      </w:r>
    </w:p>
    <w:p w14:paraId="52BA3B41" w14:textId="77777777" w:rsidR="00D809BE" w:rsidRPr="0011736E" w:rsidRDefault="00D809BE" w:rsidP="00D809BE">
      <w:pPr>
        <w:spacing w:after="160" w:line="360" w:lineRule="auto"/>
        <w:jc w:val="both"/>
        <w:rPr>
          <w:rStyle w:val="Label10"/>
          <w:lang w:val="ru-RU"/>
        </w:rPr>
      </w:pPr>
      <w:r>
        <w:rPr>
          <w:rFonts w:ascii="Roboto" w:hAnsi="Roboto"/>
          <w:sz w:val="28"/>
          <w:szCs w:val="28"/>
        </w:rPr>
        <w:t xml:space="preserve">Анализ игровой активности должен быть выполнен в соответствии с предустановленными критериями. Эти критерии должны быть разработаны </w:t>
      </w:r>
      <w:commentRangeStart w:id="11"/>
      <w:commentRangeStart w:id="12"/>
      <w:r>
        <w:rPr>
          <w:rFonts w:ascii="Roboto" w:hAnsi="Roboto"/>
          <w:sz w:val="28"/>
          <w:szCs w:val="28"/>
        </w:rPr>
        <w:t>так</w:t>
      </w:r>
      <w:commentRangeEnd w:id="11"/>
      <w:r>
        <w:rPr>
          <w:rStyle w:val="ac"/>
          <w:rFonts w:cs="Mangal"/>
        </w:rPr>
        <w:commentReference w:id="11"/>
      </w:r>
      <w:commentRangeEnd w:id="12"/>
      <w:r>
        <w:rPr>
          <w:rStyle w:val="ac"/>
          <w:rFonts w:cs="Mangal"/>
        </w:rPr>
        <w:commentReference w:id="12"/>
      </w:r>
      <w:r>
        <w:rPr>
          <w:rFonts w:ascii="Roboto" w:hAnsi="Roboto"/>
          <w:sz w:val="28"/>
          <w:szCs w:val="28"/>
        </w:rPr>
        <w:t xml:space="preserve">, чтобы была возможность установить отклонение нового значения </w:t>
      </w:r>
      <w:r>
        <w:rPr>
          <w:rFonts w:ascii="Roboto" w:hAnsi="Roboto"/>
          <w:sz w:val="28"/>
          <w:szCs w:val="28"/>
          <w:lang w:val="en-US"/>
        </w:rPr>
        <w:t>RTP</w:t>
      </w:r>
      <w:r w:rsidRPr="00C311B7">
        <w:rPr>
          <w:rFonts w:ascii="Roboto" w:hAnsi="Roboto"/>
          <w:sz w:val="28"/>
          <w:szCs w:val="28"/>
        </w:rPr>
        <w:t xml:space="preserve"> </w:t>
      </w:r>
      <w:r>
        <w:rPr>
          <w:rFonts w:ascii="Roboto" w:hAnsi="Roboto"/>
          <w:sz w:val="28"/>
          <w:szCs w:val="28"/>
        </w:rPr>
        <w:t xml:space="preserve">от теоретического значения, а также для проверки игровой активности для предыдущих, уже установленных/обнаруженных </w:t>
      </w:r>
      <w:proofErr w:type="spellStart"/>
      <w:r>
        <w:rPr>
          <w:rFonts w:ascii="Roboto" w:hAnsi="Roboto"/>
          <w:sz w:val="28"/>
          <w:szCs w:val="28"/>
        </w:rPr>
        <w:t>хаков</w:t>
      </w:r>
      <w:proofErr w:type="spellEnd"/>
      <w:r>
        <w:rPr>
          <w:rFonts w:ascii="Roboto" w:hAnsi="Roboto"/>
          <w:sz w:val="28"/>
          <w:szCs w:val="28"/>
        </w:rPr>
        <w:t>, багов и стратегий.</w:t>
      </w:r>
      <w:r w:rsidRPr="00F074A0">
        <w:rPr>
          <w:rFonts w:ascii="Roboto" w:hAnsi="Roboto"/>
          <w:sz w:val="28"/>
          <w:szCs w:val="28"/>
        </w:rPr>
        <w:br w:type="page"/>
      </w:r>
    </w:p>
    <w:p w14:paraId="4D8018E2" w14:textId="77777777" w:rsidR="00D809BE" w:rsidRPr="005C219A" w:rsidRDefault="00D809BE" w:rsidP="00D809BE">
      <w:pPr>
        <w:pStyle w:val="NumberedLabel1"/>
        <w:rPr>
          <w:rStyle w:val="Label10"/>
          <w:b/>
          <w:bCs/>
          <w:sz w:val="28"/>
          <w:szCs w:val="28"/>
          <w:lang w:val="ru-RU"/>
        </w:rPr>
      </w:pPr>
      <w:bookmarkStart w:id="13" w:name="_Toc101362101"/>
      <w:r w:rsidRPr="005C219A">
        <w:rPr>
          <w:rStyle w:val="Label10"/>
          <w:b/>
          <w:bCs/>
          <w:sz w:val="28"/>
          <w:szCs w:val="28"/>
          <w:lang w:val="ru-RU"/>
        </w:rPr>
        <w:lastRenderedPageBreak/>
        <w:t>Проблемы, предшествующие появлению инструмента</w:t>
      </w:r>
      <w:bookmarkEnd w:id="13"/>
    </w:p>
    <w:p w14:paraId="46478200" w14:textId="77777777" w:rsidR="00D809BE" w:rsidRPr="006D742B" w:rsidRDefault="00D809BE" w:rsidP="00D809BE">
      <w:pPr>
        <w:pStyle w:val="Numberedlabel2"/>
        <w:spacing w:after="240"/>
        <w:rPr>
          <w:rStyle w:val="ListLabel10"/>
        </w:rPr>
      </w:pPr>
      <w:bookmarkStart w:id="14" w:name="_Toc101362102"/>
      <w:r w:rsidRPr="006D742B">
        <w:rPr>
          <w:rStyle w:val="ListLabel10"/>
        </w:rPr>
        <w:t>Проблема игры Take The Bank</w:t>
      </w:r>
      <w:bookmarkEnd w:id="14"/>
      <w:r w:rsidRPr="006D742B">
        <w:rPr>
          <w:rStyle w:val="ListLabel10"/>
        </w:rPr>
        <w:t xml:space="preserve"> </w:t>
      </w:r>
    </w:p>
    <w:p w14:paraId="4053030E" w14:textId="77777777" w:rsidR="00D809BE" w:rsidRDefault="00D809BE" w:rsidP="00D809BE">
      <w:pPr>
        <w:pStyle w:val="Usual"/>
        <w:rPr>
          <w:rStyle w:val="ListLabel10"/>
        </w:rPr>
      </w:pPr>
      <w:r>
        <w:rPr>
          <w:rStyle w:val="ListLabel10"/>
        </w:rPr>
        <w:t>В этой игре была найдена уязвимость (здесь и далее «Баг») в виде возможности использования стратегии и влияния на финальный прогресс.</w:t>
      </w:r>
    </w:p>
    <w:p w14:paraId="4BA90DBF" w14:textId="77777777" w:rsidR="00D809BE" w:rsidRDefault="00D809BE" w:rsidP="00D809BE">
      <w:pPr>
        <w:pStyle w:val="Usual"/>
        <w:rPr>
          <w:rStyle w:val="ListLabel10"/>
        </w:rPr>
      </w:pPr>
      <w:r>
        <w:rPr>
          <w:rStyle w:val="ListLabel10"/>
        </w:rPr>
        <w:t xml:space="preserve">При смене монеты ставки (например, с 0,1 евро на 0,2 евро) прогресс предыдущей ставки/монеты обнулялся. Несколько раундов с начала прогресса могли повлиять на итоговую выплату прогресса. </w:t>
      </w:r>
    </w:p>
    <w:p w14:paraId="2F81342D" w14:textId="77777777" w:rsidR="00D809BE" w:rsidRDefault="00D809BE" w:rsidP="00D809BE">
      <w:pPr>
        <w:pStyle w:val="Usual"/>
        <w:rPr>
          <w:rStyle w:val="ListLabel10"/>
        </w:rPr>
      </w:pPr>
      <w:r>
        <w:rPr>
          <w:rStyle w:val="ListLabel10"/>
        </w:rPr>
        <w:t xml:space="preserve">Игроки меняли монету ставки и начинали прогресс на новой монете в том случае, если значения прогресса не совпадали с ожидаемыми ими значениями/условиями. </w:t>
      </w:r>
    </w:p>
    <w:p w14:paraId="0ABB6962" w14:textId="77777777" w:rsidR="00D809BE" w:rsidRDefault="00D809BE" w:rsidP="00D809BE">
      <w:pPr>
        <w:pStyle w:val="Usual"/>
        <w:rPr>
          <w:rStyle w:val="ListLabel10"/>
        </w:rPr>
      </w:pPr>
      <w:r>
        <w:rPr>
          <w:rStyle w:val="ListLabel10"/>
        </w:rPr>
        <w:t xml:space="preserve">В другом случае, если условия были соблюдены и значения прогресса игроков устраивали, то они продолжали играть. </w:t>
      </w:r>
    </w:p>
    <w:p w14:paraId="52C68F92" w14:textId="77777777" w:rsidR="00D809BE" w:rsidRDefault="00D809BE" w:rsidP="00D809BE">
      <w:pPr>
        <w:pStyle w:val="Usual"/>
        <w:rPr>
          <w:rStyle w:val="ListLabel10"/>
        </w:rPr>
      </w:pPr>
      <w:r>
        <w:rPr>
          <w:rStyle w:val="ListLabel10"/>
        </w:rPr>
        <w:t xml:space="preserve">Таким образом, игроки вырабатывали только «верный» для себя прогресс, </w:t>
      </w:r>
      <w:commentRangeStart w:id="15"/>
      <w:commentRangeStart w:id="16"/>
      <w:r>
        <w:rPr>
          <w:rStyle w:val="ListLabel10"/>
        </w:rPr>
        <w:t xml:space="preserve">который приносил наибольший для них доход, а также увеличивал </w:t>
      </w:r>
      <w:r>
        <w:rPr>
          <w:rStyle w:val="ListLabel10"/>
          <w:lang w:val="en-US"/>
        </w:rPr>
        <w:t>RTP</w:t>
      </w:r>
      <w:r w:rsidRPr="00B57BA3">
        <w:rPr>
          <w:rStyle w:val="ListLabel10"/>
        </w:rPr>
        <w:t xml:space="preserve"> </w:t>
      </w:r>
      <w:r>
        <w:rPr>
          <w:rStyle w:val="ListLabel10"/>
        </w:rPr>
        <w:t xml:space="preserve">игры. </w:t>
      </w:r>
      <w:commentRangeEnd w:id="15"/>
      <w:r>
        <w:rPr>
          <w:rStyle w:val="ac"/>
          <w:rFonts w:ascii="Liberation Serif" w:hAnsi="Liberation Serif" w:cs="Mangal"/>
        </w:rPr>
        <w:commentReference w:id="15"/>
      </w:r>
      <w:commentRangeEnd w:id="16"/>
      <w:r>
        <w:rPr>
          <w:rStyle w:val="ac"/>
          <w:rFonts w:ascii="Liberation Serif" w:hAnsi="Liberation Serif" w:cs="Mangal"/>
        </w:rPr>
        <w:commentReference w:id="16"/>
      </w:r>
    </w:p>
    <w:p w14:paraId="267EAC02" w14:textId="77777777" w:rsidR="00D809BE" w:rsidRDefault="00D809BE" w:rsidP="00D809BE">
      <w:pPr>
        <w:pStyle w:val="Usual"/>
        <w:rPr>
          <w:rStyle w:val="ListLabel10"/>
        </w:rPr>
      </w:pPr>
      <w:r>
        <w:rPr>
          <w:rStyle w:val="ListLabel10"/>
        </w:rPr>
        <w:t>Этот баг имеет следующие характеристики:</w:t>
      </w:r>
    </w:p>
    <w:p w14:paraId="649985A4" w14:textId="77777777" w:rsidR="00D809BE" w:rsidRDefault="00D809BE" w:rsidP="00D809BE">
      <w:pPr>
        <w:pStyle w:val="Usual"/>
        <w:numPr>
          <w:ilvl w:val="0"/>
          <w:numId w:val="22"/>
        </w:numPr>
        <w:rPr>
          <w:rStyle w:val="ListLabel10"/>
        </w:rPr>
      </w:pPr>
      <w:r>
        <w:rPr>
          <w:rStyle w:val="ListLabel10"/>
        </w:rPr>
        <w:t xml:space="preserve">Игрок проводит большое кол-во времени только в одной игре (много игровых сессий). </w:t>
      </w:r>
    </w:p>
    <w:p w14:paraId="70A8D844" w14:textId="77777777" w:rsidR="00D809BE" w:rsidRDefault="00D809BE" w:rsidP="00D809BE">
      <w:pPr>
        <w:pStyle w:val="Usual"/>
        <w:numPr>
          <w:ilvl w:val="0"/>
          <w:numId w:val="22"/>
        </w:numPr>
        <w:rPr>
          <w:rStyle w:val="ListLabel10"/>
        </w:rPr>
      </w:pPr>
      <w:r>
        <w:rPr>
          <w:rStyle w:val="ListLabel10"/>
        </w:rPr>
        <w:t xml:space="preserve">Параметр </w:t>
      </w:r>
      <w:r>
        <w:rPr>
          <w:rStyle w:val="ListLabel10"/>
          <w:lang w:val="en-US"/>
        </w:rPr>
        <w:t>RTP</w:t>
      </w:r>
      <w:r>
        <w:rPr>
          <w:rStyle w:val="ListLabel10"/>
        </w:rPr>
        <w:t xml:space="preserve"> игры для конкретного игрока на определенном кол-ве раундов выходит </w:t>
      </w:r>
      <w:commentRangeStart w:id="17"/>
      <w:commentRangeStart w:id="18"/>
      <w:r>
        <w:rPr>
          <w:rStyle w:val="ListLabel10"/>
        </w:rPr>
        <w:t xml:space="preserve">за пределы допустимой верхней границы, рассчитанной на основе </w:t>
      </w:r>
      <w:r>
        <w:rPr>
          <w:rStyle w:val="ListLabel10"/>
          <w:lang w:val="en-US"/>
        </w:rPr>
        <w:t>SD</w:t>
      </w:r>
      <w:r w:rsidRPr="002927B7">
        <w:rPr>
          <w:rStyle w:val="ListLabel10"/>
        </w:rPr>
        <w:t xml:space="preserve"> </w:t>
      </w:r>
      <w:r>
        <w:rPr>
          <w:rStyle w:val="ListLabel10"/>
        </w:rPr>
        <w:t>игры.</w:t>
      </w:r>
      <w:commentRangeEnd w:id="17"/>
      <w:r>
        <w:rPr>
          <w:rStyle w:val="ac"/>
          <w:rFonts w:ascii="Liberation Serif" w:hAnsi="Liberation Serif" w:cs="Mangal"/>
        </w:rPr>
        <w:commentReference w:id="17"/>
      </w:r>
      <w:commentRangeEnd w:id="18"/>
      <w:r>
        <w:rPr>
          <w:rStyle w:val="ac"/>
          <w:rFonts w:ascii="Liberation Serif" w:hAnsi="Liberation Serif" w:cs="Mangal"/>
        </w:rPr>
        <w:commentReference w:id="18"/>
      </w:r>
    </w:p>
    <w:p w14:paraId="187D93EE" w14:textId="5C826ACF" w:rsidR="00D809BE" w:rsidRDefault="00D809BE" w:rsidP="00D809BE">
      <w:pPr>
        <w:pStyle w:val="Usual"/>
        <w:numPr>
          <w:ilvl w:val="0"/>
          <w:numId w:val="22"/>
        </w:numPr>
        <w:rPr>
          <w:rStyle w:val="ListLabel10"/>
        </w:rPr>
      </w:pPr>
      <w:r>
        <w:rPr>
          <w:rStyle w:val="ListLabel10"/>
        </w:rPr>
        <w:t>В игровых сессиях наблюдаются частые изменения монеты для ставок.</w:t>
      </w:r>
    </w:p>
    <w:p w14:paraId="24A0C23E" w14:textId="77777777" w:rsidR="00D809BE" w:rsidRDefault="00D809BE" w:rsidP="00D809BE">
      <w:pPr>
        <w:pStyle w:val="Usual"/>
        <w:rPr>
          <w:rStyle w:val="ListLabel10"/>
        </w:rPr>
      </w:pPr>
      <w:r>
        <w:rPr>
          <w:rStyle w:val="ListLabel10"/>
        </w:rPr>
        <w:lastRenderedPageBreak/>
        <w:t xml:space="preserve">Баг был исправлен сохранением прогресса для каждой монеты отдельно без возможности его сброса. </w:t>
      </w:r>
    </w:p>
    <w:p w14:paraId="46488184" w14:textId="77777777" w:rsidR="00D809BE" w:rsidRPr="00F2124F" w:rsidRDefault="00D809BE" w:rsidP="00D809BE">
      <w:pPr>
        <w:pStyle w:val="Numberedlabel2"/>
        <w:spacing w:after="240"/>
        <w:rPr>
          <w:rStyle w:val="ListLabel10"/>
        </w:rPr>
      </w:pPr>
      <w:bookmarkStart w:id="19" w:name="_Toc101362103"/>
      <w:r w:rsidRPr="00F2124F">
        <w:rPr>
          <w:rStyle w:val="ListLabel10"/>
        </w:rPr>
        <w:t xml:space="preserve">Проблема в Triple </w:t>
      </w:r>
      <w:proofErr w:type="spellStart"/>
      <w:r w:rsidRPr="00F2124F">
        <w:rPr>
          <w:rStyle w:val="ListLabel10"/>
        </w:rPr>
        <w:t>Juicy</w:t>
      </w:r>
      <w:proofErr w:type="spellEnd"/>
      <w:r w:rsidRPr="00F2124F">
        <w:rPr>
          <w:rStyle w:val="ListLabel10"/>
        </w:rPr>
        <w:t xml:space="preserve"> </w:t>
      </w:r>
      <w:proofErr w:type="spellStart"/>
      <w:r w:rsidRPr="00F2124F">
        <w:rPr>
          <w:rStyle w:val="ListLabel10"/>
        </w:rPr>
        <w:t>Drop</w:t>
      </w:r>
      <w:bookmarkEnd w:id="19"/>
      <w:proofErr w:type="spellEnd"/>
    </w:p>
    <w:p w14:paraId="669D793F" w14:textId="77777777" w:rsidR="00D809BE" w:rsidRDefault="00D809BE" w:rsidP="00D809BE">
      <w:pPr>
        <w:pStyle w:val="Usual"/>
        <w:rPr>
          <w:rStyle w:val="ListLabel10"/>
        </w:rPr>
      </w:pPr>
      <w:r>
        <w:rPr>
          <w:rStyle w:val="ListLabel10"/>
        </w:rPr>
        <w:t>В этой игре, после релиза, был найден баг злоупотребления механикой прогресса при использовании нескольких аккаунтов одним игроком.</w:t>
      </w:r>
    </w:p>
    <w:p w14:paraId="42414CFD" w14:textId="77777777" w:rsidR="00D809BE" w:rsidRDefault="00D809BE" w:rsidP="00D809BE">
      <w:pPr>
        <w:pStyle w:val="Usual"/>
        <w:rPr>
          <w:rStyle w:val="ListLabel10"/>
        </w:rPr>
      </w:pPr>
      <w:r>
        <w:rPr>
          <w:rStyle w:val="ListLabel10"/>
        </w:rPr>
        <w:t>В этом баге игроки использовали:</w:t>
      </w:r>
    </w:p>
    <w:p w14:paraId="5E335D5A" w14:textId="77777777" w:rsidR="00D809BE" w:rsidRDefault="00D809BE" w:rsidP="00D809BE">
      <w:pPr>
        <w:pStyle w:val="Usual"/>
        <w:numPr>
          <w:ilvl w:val="0"/>
          <w:numId w:val="27"/>
        </w:numPr>
        <w:rPr>
          <w:rStyle w:val="ListLabel10"/>
        </w:rPr>
      </w:pPr>
      <w:r>
        <w:rPr>
          <w:rStyle w:val="ListLabel10"/>
        </w:rPr>
        <w:t>Знание о разной частоте выпадения символов слотов и их выигрышных комбинациях.</w:t>
      </w:r>
    </w:p>
    <w:p w14:paraId="73911E8F" w14:textId="2A67732A" w:rsidR="00D809BE" w:rsidRDefault="00D809BE" w:rsidP="00D809BE">
      <w:pPr>
        <w:pStyle w:val="Usual"/>
        <w:numPr>
          <w:ilvl w:val="0"/>
          <w:numId w:val="27"/>
        </w:numPr>
        <w:rPr>
          <w:rStyle w:val="ListLabel10"/>
        </w:rPr>
      </w:pPr>
      <w:r>
        <w:rPr>
          <w:rStyle w:val="ListLabel10"/>
        </w:rPr>
        <w:t>Знание о р</w:t>
      </w:r>
      <w:r>
        <w:rPr>
          <w:rStyle w:val="ListLabel10"/>
        </w:rPr>
        <w:t>азн</w:t>
      </w:r>
      <w:r>
        <w:rPr>
          <w:rStyle w:val="ListLabel10"/>
        </w:rPr>
        <w:t>ом</w:t>
      </w:r>
      <w:r>
        <w:rPr>
          <w:rStyle w:val="ListLabel10"/>
        </w:rPr>
        <w:t xml:space="preserve"> прогресс</w:t>
      </w:r>
      <w:r>
        <w:rPr>
          <w:rStyle w:val="ListLabel10"/>
        </w:rPr>
        <w:t>е</w:t>
      </w:r>
      <w:commentRangeStart w:id="20"/>
      <w:commentRangeStart w:id="21"/>
      <w:r>
        <w:rPr>
          <w:rStyle w:val="ListLabel10"/>
        </w:rPr>
        <w:t xml:space="preserve"> на каждой монет</w:t>
      </w:r>
      <w:commentRangeEnd w:id="20"/>
      <w:r>
        <w:rPr>
          <w:rStyle w:val="ac"/>
          <w:rFonts w:ascii="Liberation Serif" w:hAnsi="Liberation Serif" w:cs="Mangal"/>
        </w:rPr>
        <w:commentReference w:id="20"/>
      </w:r>
      <w:commentRangeEnd w:id="21"/>
      <w:r>
        <w:rPr>
          <w:rStyle w:val="ac"/>
          <w:rFonts w:ascii="Liberation Serif" w:hAnsi="Liberation Serif" w:cs="Mangal"/>
        </w:rPr>
        <w:commentReference w:id="21"/>
      </w:r>
      <w:r>
        <w:rPr>
          <w:rStyle w:val="ListLabel10"/>
        </w:rPr>
        <w:t>е на одном аккаунте.</w:t>
      </w:r>
    </w:p>
    <w:p w14:paraId="214E3E20" w14:textId="37C392BD" w:rsidR="00D809BE" w:rsidRDefault="00D809BE" w:rsidP="00D809BE">
      <w:pPr>
        <w:pStyle w:val="Usual"/>
        <w:numPr>
          <w:ilvl w:val="0"/>
          <w:numId w:val="27"/>
        </w:numPr>
        <w:rPr>
          <w:rStyle w:val="ListLabel10"/>
        </w:rPr>
      </w:pPr>
      <w:r>
        <w:rPr>
          <w:rStyle w:val="ListLabel10"/>
        </w:rPr>
        <w:t>Уязвимость</w:t>
      </w:r>
      <w:r w:rsidRPr="00D809BE">
        <w:rPr>
          <w:rStyle w:val="ListLabel10"/>
        </w:rPr>
        <w:t xml:space="preserve"> </w:t>
      </w:r>
      <w:r>
        <w:rPr>
          <w:rStyle w:val="ListLabel10"/>
        </w:rPr>
        <w:t>самих</w:t>
      </w:r>
      <w:r>
        <w:rPr>
          <w:rStyle w:val="ListLabel10"/>
        </w:rPr>
        <w:t xml:space="preserve"> казино, </w:t>
      </w:r>
      <w:commentRangeStart w:id="22"/>
      <w:commentRangeStart w:id="23"/>
      <w:r>
        <w:rPr>
          <w:rStyle w:val="ListLabel10"/>
        </w:rPr>
        <w:t xml:space="preserve">которая позволяла создавать несколько аккаунтов на нашей стороне (т. е. использовать несколько валют) с одним кошельком со стороны казино. </w:t>
      </w:r>
      <w:commentRangeEnd w:id="22"/>
      <w:r>
        <w:rPr>
          <w:rStyle w:val="ac"/>
          <w:rFonts w:ascii="Liberation Serif" w:hAnsi="Liberation Serif" w:cs="Mangal"/>
        </w:rPr>
        <w:commentReference w:id="22"/>
      </w:r>
      <w:commentRangeEnd w:id="23"/>
      <w:r>
        <w:rPr>
          <w:rStyle w:val="ac"/>
          <w:rFonts w:ascii="Liberation Serif" w:hAnsi="Liberation Serif" w:cs="Mangal"/>
        </w:rPr>
        <w:commentReference w:id="23"/>
      </w:r>
    </w:p>
    <w:p w14:paraId="51B213F0" w14:textId="77777777" w:rsidR="00D809BE" w:rsidRPr="00B9419F" w:rsidRDefault="00D809BE" w:rsidP="00D809BE">
      <w:pPr>
        <w:pStyle w:val="Usual"/>
        <w:rPr>
          <w:rStyle w:val="ListLabel10"/>
        </w:rPr>
      </w:pPr>
      <w:r>
        <w:rPr>
          <w:rStyle w:val="ListLabel10"/>
        </w:rPr>
        <w:t>Таким образом, используя несколько аккаунтов, игроки делали ставки только на символы с благоприятным для выигрыша прогнозом</w:t>
      </w:r>
      <w:r>
        <w:t xml:space="preserve">, т. е. </w:t>
      </w:r>
      <w:commentRangeStart w:id="24"/>
      <w:commentRangeStart w:id="25"/>
      <w:r>
        <w:t xml:space="preserve">выбрав прогресс той монеты, по которой выпали нужные символы, </w:t>
      </w:r>
      <w:r>
        <w:rPr>
          <w:rStyle w:val="ListLabel10"/>
        </w:rPr>
        <w:t>тем самым злоупотребляя механикой прогресса</w:t>
      </w:r>
      <w:commentRangeEnd w:id="24"/>
      <w:r>
        <w:rPr>
          <w:rStyle w:val="ac"/>
          <w:rFonts w:cs="Mangal"/>
        </w:rPr>
        <w:commentReference w:id="24"/>
      </w:r>
      <w:commentRangeEnd w:id="25"/>
      <w:r>
        <w:rPr>
          <w:rStyle w:val="ac"/>
          <w:rFonts w:cs="Mangal"/>
        </w:rPr>
        <w:commentReference w:id="25"/>
      </w:r>
      <w:r>
        <w:rPr>
          <w:rStyle w:val="ListLabel10"/>
        </w:rPr>
        <w:t xml:space="preserve">. </w:t>
      </w:r>
    </w:p>
    <w:p w14:paraId="37B3AE83" w14:textId="77777777" w:rsidR="00D809BE" w:rsidRDefault="00D809BE" w:rsidP="00D809BE">
      <w:pPr>
        <w:spacing w:after="160" w:line="360" w:lineRule="auto"/>
        <w:jc w:val="both"/>
        <w:rPr>
          <w:rFonts w:ascii="Roboto" w:hAnsi="Roboto"/>
          <w:sz w:val="28"/>
          <w:szCs w:val="28"/>
        </w:rPr>
      </w:pPr>
      <w:r>
        <w:rPr>
          <w:rFonts w:ascii="Roboto" w:hAnsi="Roboto"/>
          <w:sz w:val="28"/>
          <w:szCs w:val="28"/>
        </w:rPr>
        <w:t xml:space="preserve">Для этой игры проблема из параграфа 1.1.1 была устранена, однако использование нескольких аккаунтов с одного кошелька все равно давало возможность злоупотреблять механикой прогресса. Такой подход влиял на многие похожие игры. </w:t>
      </w:r>
    </w:p>
    <w:p w14:paraId="033AA6A5" w14:textId="77777777" w:rsidR="00D809BE" w:rsidRDefault="00D809BE" w:rsidP="00D809BE">
      <w:pPr>
        <w:spacing w:after="160" w:line="360" w:lineRule="auto"/>
        <w:jc w:val="both"/>
        <w:rPr>
          <w:rFonts w:ascii="Roboto" w:hAnsi="Roboto"/>
          <w:sz w:val="28"/>
          <w:szCs w:val="28"/>
        </w:rPr>
      </w:pPr>
      <w:r>
        <w:rPr>
          <w:rFonts w:ascii="Roboto" w:hAnsi="Roboto"/>
          <w:sz w:val="28"/>
          <w:szCs w:val="28"/>
        </w:rPr>
        <w:t>Итого, косвенны</w:t>
      </w:r>
      <w:commentRangeStart w:id="26"/>
      <w:r>
        <w:rPr>
          <w:rFonts w:ascii="Roboto" w:hAnsi="Roboto"/>
          <w:sz w:val="28"/>
          <w:szCs w:val="28"/>
        </w:rPr>
        <w:t xml:space="preserve">е </w:t>
      </w:r>
      <w:commentRangeEnd w:id="26"/>
      <w:r>
        <w:rPr>
          <w:rStyle w:val="ac"/>
          <w:rFonts w:cs="Mangal"/>
        </w:rPr>
        <w:commentReference w:id="26"/>
      </w:r>
      <w:r>
        <w:rPr>
          <w:rFonts w:ascii="Roboto" w:hAnsi="Roboto"/>
          <w:sz w:val="28"/>
          <w:szCs w:val="28"/>
        </w:rPr>
        <w:t>признаки появления бага таковы:</w:t>
      </w:r>
    </w:p>
    <w:p w14:paraId="7C17AD41" w14:textId="77777777" w:rsidR="00D809BE" w:rsidRDefault="00D809BE" w:rsidP="00D809BE">
      <w:pPr>
        <w:pStyle w:val="a9"/>
        <w:numPr>
          <w:ilvl w:val="0"/>
          <w:numId w:val="22"/>
        </w:numPr>
        <w:spacing w:after="160" w:line="360" w:lineRule="auto"/>
        <w:jc w:val="both"/>
        <w:rPr>
          <w:rFonts w:ascii="Roboto" w:hAnsi="Roboto"/>
          <w:sz w:val="28"/>
          <w:szCs w:val="28"/>
        </w:rPr>
      </w:pPr>
      <w:r>
        <w:rPr>
          <w:rFonts w:ascii="Roboto" w:hAnsi="Roboto"/>
          <w:sz w:val="28"/>
          <w:szCs w:val="28"/>
        </w:rPr>
        <w:t xml:space="preserve">Один игрок играет только в одну игру несколько сессий (небольшое </w:t>
      </w:r>
      <w:commentRangeStart w:id="27"/>
      <w:r>
        <w:rPr>
          <w:rFonts w:ascii="Roboto" w:hAnsi="Roboto"/>
          <w:sz w:val="28"/>
          <w:szCs w:val="28"/>
        </w:rPr>
        <w:t>количество</w:t>
      </w:r>
      <w:commentRangeEnd w:id="27"/>
      <w:r>
        <w:rPr>
          <w:rStyle w:val="ac"/>
        </w:rPr>
        <w:commentReference w:id="27"/>
      </w:r>
      <w:r>
        <w:rPr>
          <w:rFonts w:ascii="Roboto" w:hAnsi="Roboto"/>
          <w:sz w:val="28"/>
          <w:szCs w:val="28"/>
        </w:rPr>
        <w:t>) с разными ставками.</w:t>
      </w:r>
    </w:p>
    <w:p w14:paraId="335E81FD" w14:textId="77777777" w:rsidR="00D809BE" w:rsidRDefault="00D809BE" w:rsidP="00D809BE">
      <w:pPr>
        <w:pStyle w:val="a9"/>
        <w:numPr>
          <w:ilvl w:val="0"/>
          <w:numId w:val="22"/>
        </w:numPr>
        <w:spacing w:after="160" w:line="360" w:lineRule="auto"/>
        <w:jc w:val="both"/>
        <w:rPr>
          <w:rFonts w:ascii="Roboto" w:hAnsi="Roboto"/>
          <w:sz w:val="28"/>
          <w:szCs w:val="28"/>
        </w:rPr>
      </w:pPr>
      <w:r>
        <w:rPr>
          <w:rFonts w:ascii="Roboto" w:hAnsi="Roboto"/>
          <w:sz w:val="28"/>
          <w:szCs w:val="28"/>
        </w:rPr>
        <w:lastRenderedPageBreak/>
        <w:t>Возможность на стороне казино играть с несколькими валютами (для нас – несколько разных аккаунтов), которую невозможно определить на нашей стороне.</w:t>
      </w:r>
    </w:p>
    <w:p w14:paraId="4BAD9C8E" w14:textId="77777777" w:rsidR="00D809BE" w:rsidRDefault="00D809BE" w:rsidP="00D809BE">
      <w:pPr>
        <w:pStyle w:val="a9"/>
        <w:numPr>
          <w:ilvl w:val="0"/>
          <w:numId w:val="22"/>
        </w:numPr>
        <w:spacing w:after="160" w:line="360" w:lineRule="auto"/>
        <w:jc w:val="both"/>
        <w:rPr>
          <w:rFonts w:ascii="Roboto" w:hAnsi="Roboto"/>
          <w:sz w:val="28"/>
          <w:szCs w:val="28"/>
        </w:rPr>
      </w:pPr>
      <w:r>
        <w:rPr>
          <w:rFonts w:ascii="Roboto" w:hAnsi="Roboto"/>
          <w:sz w:val="28"/>
          <w:szCs w:val="28"/>
        </w:rPr>
        <w:t xml:space="preserve">Даже с небольшим кол-вом сессий параметр </w:t>
      </w:r>
      <w:r>
        <w:rPr>
          <w:rFonts w:ascii="Roboto" w:hAnsi="Roboto"/>
          <w:sz w:val="28"/>
          <w:szCs w:val="28"/>
          <w:lang w:val="en-US"/>
        </w:rPr>
        <w:t>RTP</w:t>
      </w:r>
      <w:r>
        <w:rPr>
          <w:rFonts w:ascii="Roboto" w:hAnsi="Roboto"/>
          <w:sz w:val="28"/>
          <w:szCs w:val="28"/>
        </w:rPr>
        <w:t xml:space="preserve"> всегда превышает 100%. Обычно он находится в пределах нормы лимита, но в сочетании с малым кол-вом сессий это может быть неявным признаком.</w:t>
      </w:r>
    </w:p>
    <w:p w14:paraId="5E5BBEAA" w14:textId="77777777" w:rsidR="00D809BE" w:rsidRDefault="00D809BE" w:rsidP="00D809BE">
      <w:pPr>
        <w:pStyle w:val="a9"/>
        <w:numPr>
          <w:ilvl w:val="0"/>
          <w:numId w:val="22"/>
        </w:numPr>
        <w:spacing w:after="160" w:line="360" w:lineRule="auto"/>
        <w:jc w:val="both"/>
        <w:rPr>
          <w:rFonts w:ascii="Roboto" w:hAnsi="Roboto"/>
          <w:sz w:val="28"/>
          <w:szCs w:val="28"/>
        </w:rPr>
      </w:pPr>
      <w:r>
        <w:rPr>
          <w:rFonts w:ascii="Roboto" w:hAnsi="Roboto"/>
          <w:sz w:val="28"/>
          <w:szCs w:val="28"/>
        </w:rPr>
        <w:t>Большое кол-во «похожих» аккаунтов на одном конкретном банке.</w:t>
      </w:r>
    </w:p>
    <w:p w14:paraId="00AE59C0" w14:textId="77777777" w:rsidR="00D809BE" w:rsidRDefault="00D809BE" w:rsidP="00D809BE">
      <w:pPr>
        <w:spacing w:after="160" w:line="360" w:lineRule="auto"/>
        <w:jc w:val="both"/>
        <w:rPr>
          <w:rFonts w:ascii="Roboto" w:hAnsi="Roboto"/>
          <w:sz w:val="28"/>
          <w:szCs w:val="28"/>
        </w:rPr>
      </w:pPr>
      <w:r>
        <w:rPr>
          <w:rFonts w:ascii="Roboto" w:hAnsi="Roboto"/>
          <w:sz w:val="28"/>
          <w:szCs w:val="28"/>
        </w:rPr>
        <w:t>Исправлением этого бага являлось изменение математической модели игры.</w:t>
      </w:r>
    </w:p>
    <w:p w14:paraId="3BB5D3FF" w14:textId="77777777" w:rsidR="00D809BE" w:rsidRPr="00F2124F" w:rsidRDefault="00D809BE" w:rsidP="00D809BE">
      <w:pPr>
        <w:pStyle w:val="Numberedlabel2"/>
      </w:pPr>
      <w:bookmarkStart w:id="28" w:name="_Toc101362104"/>
      <w:r w:rsidRPr="00F2124F">
        <w:t>Проблемы игр жанра «</w:t>
      </w:r>
      <w:proofErr w:type="spellStart"/>
      <w:r w:rsidRPr="00F2124F">
        <w:t>Table</w:t>
      </w:r>
      <w:proofErr w:type="spellEnd"/>
      <w:r w:rsidRPr="00F2124F">
        <w:t xml:space="preserve"> Games»</w:t>
      </w:r>
      <w:bookmarkEnd w:id="28"/>
    </w:p>
    <w:p w14:paraId="4992AEC9" w14:textId="77777777" w:rsidR="00D809BE" w:rsidRDefault="00D809BE" w:rsidP="00D809BE">
      <w:pPr>
        <w:pStyle w:val="Usual"/>
        <w:rPr>
          <w:rStyle w:val="ListLabel10"/>
        </w:rPr>
      </w:pPr>
      <w:r>
        <w:rPr>
          <w:rStyle w:val="ListLabel10"/>
        </w:rPr>
        <w:t xml:space="preserve">В отличие от использования стратегий в прогрессивных слотах, в настольных играх проблема по большей части была в уязвимости клиент-серверного протокола передачи данных. </w:t>
      </w:r>
    </w:p>
    <w:p w14:paraId="1B482F76" w14:textId="77777777" w:rsidR="00D809BE" w:rsidRDefault="00D809BE" w:rsidP="00D809BE">
      <w:pPr>
        <w:pStyle w:val="Usual"/>
        <w:rPr>
          <w:rStyle w:val="ListLabel10"/>
        </w:rPr>
      </w:pPr>
      <w:r>
        <w:rPr>
          <w:rStyle w:val="ListLabel10"/>
        </w:rPr>
        <w:t xml:space="preserve">В нескольких предыдущих этой проблемах, игроками были использованы следующие варианты </w:t>
      </w:r>
      <w:proofErr w:type="spellStart"/>
      <w:r>
        <w:rPr>
          <w:rStyle w:val="ListLabel10"/>
        </w:rPr>
        <w:t>хаков</w:t>
      </w:r>
      <w:proofErr w:type="spellEnd"/>
      <w:r>
        <w:rPr>
          <w:rStyle w:val="ListLabel10"/>
        </w:rPr>
        <w:t>:</w:t>
      </w:r>
    </w:p>
    <w:p w14:paraId="3B517E8F" w14:textId="77777777" w:rsidR="00D809BE" w:rsidRDefault="00D809BE" w:rsidP="00D809BE">
      <w:pPr>
        <w:pStyle w:val="Usual"/>
        <w:numPr>
          <w:ilvl w:val="0"/>
          <w:numId w:val="22"/>
        </w:numPr>
        <w:rPr>
          <w:rStyle w:val="ListLabel10"/>
        </w:rPr>
      </w:pPr>
      <w:r>
        <w:rPr>
          <w:rStyle w:val="ListLabel10"/>
        </w:rPr>
        <w:t>Изменение данных в запросе от клиента к серверу и их повторная отправка. Обычно, данные были изменены таким образом, чтобы сломать протокол. Например, дополнительные</w:t>
      </w:r>
      <w:commentRangeStart w:id="29"/>
      <w:r>
        <w:rPr>
          <w:rStyle w:val="ListLabel10"/>
        </w:rPr>
        <w:t xml:space="preserve"> </w:t>
      </w:r>
      <w:commentRangeEnd w:id="29"/>
      <w:r>
        <w:rPr>
          <w:rStyle w:val="ac"/>
          <w:rFonts w:ascii="Liberation Serif" w:hAnsi="Liberation Serif" w:cs="Mangal"/>
        </w:rPr>
        <w:commentReference w:id="29"/>
      </w:r>
      <w:r>
        <w:rPr>
          <w:rStyle w:val="ListLabel10"/>
        </w:rPr>
        <w:t xml:space="preserve">значения или некорректные значения. </w:t>
      </w:r>
    </w:p>
    <w:p w14:paraId="407112BC" w14:textId="77777777" w:rsidR="00D809BE" w:rsidRDefault="00D809BE" w:rsidP="00D809BE">
      <w:pPr>
        <w:pStyle w:val="Usual"/>
        <w:numPr>
          <w:ilvl w:val="0"/>
          <w:numId w:val="22"/>
        </w:numPr>
        <w:rPr>
          <w:rStyle w:val="ListLabel10"/>
        </w:rPr>
      </w:pPr>
      <w:r>
        <w:rPr>
          <w:rStyle w:val="ListLabel10"/>
        </w:rPr>
        <w:t xml:space="preserve">Повторение запросов </w:t>
      </w:r>
      <w:r>
        <w:rPr>
          <w:rStyle w:val="ListLabel10"/>
          <w:lang w:val="en-US"/>
        </w:rPr>
        <w:t>Negative</w:t>
      </w:r>
      <w:r w:rsidRPr="00957894">
        <w:rPr>
          <w:rStyle w:val="ListLabel10"/>
        </w:rPr>
        <w:t xml:space="preserve"> </w:t>
      </w:r>
      <w:r>
        <w:rPr>
          <w:rStyle w:val="ListLabel10"/>
          <w:lang w:val="en-US"/>
        </w:rPr>
        <w:t>Bet</w:t>
      </w:r>
      <w:r>
        <w:rPr>
          <w:rStyle w:val="ListLabel10"/>
        </w:rPr>
        <w:t xml:space="preserve"> для игры, которая их поддерживает (например, игра «</w:t>
      </w:r>
      <w:r>
        <w:rPr>
          <w:rStyle w:val="ListLabel10"/>
          <w:lang w:val="en-US"/>
        </w:rPr>
        <w:t>Ride</w:t>
      </w:r>
      <w:r w:rsidRPr="00957894">
        <w:rPr>
          <w:rStyle w:val="ListLabel10"/>
        </w:rPr>
        <w:t>’</w:t>
      </w:r>
      <w:r>
        <w:rPr>
          <w:rStyle w:val="ListLabel10"/>
          <w:lang w:val="en-US"/>
        </w:rPr>
        <w:t>m</w:t>
      </w:r>
      <w:r w:rsidRPr="00957894">
        <w:rPr>
          <w:rStyle w:val="ListLabel10"/>
        </w:rPr>
        <w:t xml:space="preserve"> </w:t>
      </w:r>
      <w:r>
        <w:rPr>
          <w:rStyle w:val="ListLabel10"/>
          <w:lang w:val="en-US"/>
        </w:rPr>
        <w:t>Poker</w:t>
      </w:r>
      <w:r>
        <w:rPr>
          <w:rStyle w:val="ListLabel10"/>
        </w:rPr>
        <w:t>»)</w:t>
      </w:r>
    </w:p>
    <w:p w14:paraId="4CE88785" w14:textId="77777777" w:rsidR="00D809BE" w:rsidRDefault="00D809BE" w:rsidP="00D809BE">
      <w:pPr>
        <w:pStyle w:val="Usual"/>
        <w:rPr>
          <w:rStyle w:val="ListLabel10"/>
        </w:rPr>
      </w:pPr>
      <w:r>
        <w:rPr>
          <w:rStyle w:val="ListLabel10"/>
        </w:rPr>
        <w:t>Отличительные признаки этой уязвимости:</w:t>
      </w:r>
    </w:p>
    <w:p w14:paraId="0FA3CF43" w14:textId="77777777" w:rsidR="00D809BE" w:rsidRDefault="00D809BE" w:rsidP="00D809BE">
      <w:pPr>
        <w:pStyle w:val="Usual"/>
        <w:numPr>
          <w:ilvl w:val="0"/>
          <w:numId w:val="22"/>
        </w:numPr>
        <w:rPr>
          <w:rStyle w:val="ListLabel10"/>
        </w:rPr>
      </w:pPr>
      <w:r>
        <w:rPr>
          <w:rStyle w:val="ListLabel10"/>
        </w:rPr>
        <w:t xml:space="preserve">В </w:t>
      </w:r>
      <w:r>
        <w:rPr>
          <w:rStyle w:val="ListLabel10"/>
          <w:lang w:val="en-US"/>
        </w:rPr>
        <w:t>VBA</w:t>
      </w:r>
      <w:r w:rsidRPr="00957894">
        <w:rPr>
          <w:rStyle w:val="ListLabel10"/>
        </w:rPr>
        <w:t xml:space="preserve"> </w:t>
      </w:r>
      <w:r>
        <w:rPr>
          <w:rStyle w:val="ListLabel10"/>
        </w:rPr>
        <w:t>появляются некорректные значения ставки (нулевые или отрицательные значения там, где этого не должно быть).</w:t>
      </w:r>
    </w:p>
    <w:p w14:paraId="1A52FDEE" w14:textId="77777777" w:rsidR="00D809BE" w:rsidRDefault="00D809BE" w:rsidP="00D809BE">
      <w:pPr>
        <w:pStyle w:val="Usual"/>
        <w:numPr>
          <w:ilvl w:val="0"/>
          <w:numId w:val="22"/>
        </w:numPr>
        <w:rPr>
          <w:rStyle w:val="ListLabel10"/>
        </w:rPr>
      </w:pPr>
      <w:r>
        <w:rPr>
          <w:rStyle w:val="ListLabel10"/>
        </w:rPr>
        <w:lastRenderedPageBreak/>
        <w:t xml:space="preserve">Высокий показатель </w:t>
      </w:r>
      <w:r>
        <w:rPr>
          <w:rStyle w:val="ListLabel10"/>
          <w:lang w:val="en-US"/>
        </w:rPr>
        <w:t>RTP</w:t>
      </w:r>
      <w:r w:rsidRPr="00957894">
        <w:rPr>
          <w:rStyle w:val="ListLabel10"/>
        </w:rPr>
        <w:t xml:space="preserve"> </w:t>
      </w:r>
      <w:r>
        <w:rPr>
          <w:rStyle w:val="ListLabel10"/>
        </w:rPr>
        <w:t>за одну игровую сессию.</w:t>
      </w:r>
    </w:p>
    <w:p w14:paraId="7CE45CF6" w14:textId="77777777" w:rsidR="00D809BE" w:rsidRPr="000F7237" w:rsidRDefault="00D809BE" w:rsidP="00D809BE">
      <w:pPr>
        <w:pStyle w:val="NumberedLabel1"/>
        <w:rPr>
          <w:rStyle w:val="ListLabel10"/>
        </w:rPr>
      </w:pPr>
      <w:bookmarkStart w:id="30" w:name="_Toc101362105"/>
      <w:r w:rsidRPr="000F7237">
        <w:rPr>
          <w:rStyle w:val="ListLabel10"/>
        </w:rPr>
        <w:t>Общие показатели злоупотребления механиками игр</w:t>
      </w:r>
      <w:bookmarkEnd w:id="30"/>
    </w:p>
    <w:p w14:paraId="5FCF50D6" w14:textId="77777777" w:rsidR="00D809BE" w:rsidRDefault="00D809BE" w:rsidP="00D809BE">
      <w:pPr>
        <w:pStyle w:val="Usual"/>
        <w:rPr>
          <w:rStyle w:val="ListLabel10"/>
        </w:rPr>
      </w:pPr>
      <w:r>
        <w:rPr>
          <w:rStyle w:val="ListLabel10"/>
        </w:rPr>
        <w:t xml:space="preserve">Исходя из информации в параграфах 1.1.1–1.1.3, главный критерий определения злоупотребления прогрессом или использования других уязвимостей в играх — это высокий параметр </w:t>
      </w:r>
      <w:r>
        <w:rPr>
          <w:rStyle w:val="ListLabel10"/>
          <w:lang w:val="en-US"/>
        </w:rPr>
        <w:t>RTP</w:t>
      </w:r>
      <w:r>
        <w:rPr>
          <w:rStyle w:val="ListLabel10"/>
        </w:rPr>
        <w:t xml:space="preserve"> игры для конкретного игрока</w:t>
      </w:r>
      <w:commentRangeStart w:id="31"/>
      <w:r>
        <w:rPr>
          <w:rStyle w:val="ListLabel10"/>
        </w:rPr>
        <w:t>.</w:t>
      </w:r>
      <w:commentRangeEnd w:id="31"/>
      <w:r>
        <w:rPr>
          <w:rStyle w:val="ac"/>
          <w:rFonts w:ascii="Liberation Serif" w:hAnsi="Liberation Serif" w:cs="Mangal"/>
        </w:rPr>
        <w:commentReference w:id="31"/>
      </w:r>
    </w:p>
    <w:p w14:paraId="2F5D0B2B" w14:textId="77777777" w:rsidR="00D809BE" w:rsidRDefault="00D809BE" w:rsidP="00D809BE">
      <w:pPr>
        <w:pStyle w:val="Usual"/>
        <w:rPr>
          <w:rStyle w:val="ListLabel10"/>
        </w:rPr>
      </w:pPr>
      <w:r>
        <w:rPr>
          <w:rStyle w:val="ListLabel10"/>
        </w:rPr>
        <w:t xml:space="preserve">Также, одним из критериев присутствия какой-либо уязвимости можно считать большое кол-во однотипных аккаунтов на банках, запускающих только какую-то конкретную игру и у которых показатель </w:t>
      </w:r>
      <w:r>
        <w:rPr>
          <w:rStyle w:val="ListLabel10"/>
          <w:lang w:val="en-US"/>
        </w:rPr>
        <w:t>RTP</w:t>
      </w:r>
      <w:r w:rsidRPr="00C923D8">
        <w:rPr>
          <w:rStyle w:val="ListLabel10"/>
        </w:rPr>
        <w:t xml:space="preserve"> </w:t>
      </w:r>
      <w:r>
        <w:rPr>
          <w:rStyle w:val="ListLabel10"/>
        </w:rPr>
        <w:t>более 100%.</w:t>
      </w:r>
    </w:p>
    <w:p w14:paraId="1F8239E7" w14:textId="77777777" w:rsidR="00D809BE" w:rsidRDefault="00D809BE" w:rsidP="00D809BE">
      <w:pPr>
        <w:pStyle w:val="Usual"/>
        <w:rPr>
          <w:rStyle w:val="ListLabel10"/>
        </w:rPr>
      </w:pPr>
      <w:r>
        <w:rPr>
          <w:rStyle w:val="ListLabel10"/>
        </w:rPr>
        <w:t xml:space="preserve">Еще стоит принять во внимание ситуацию, когда на аккаунте было сыграно несколько сессий и более он ни разу не был активен. </w:t>
      </w:r>
    </w:p>
    <w:p w14:paraId="61F41F1E" w14:textId="77777777" w:rsidR="00D809BE" w:rsidRDefault="00D809BE" w:rsidP="00D809BE">
      <w:pPr>
        <w:pStyle w:val="Usual"/>
        <w:rPr>
          <w:rStyle w:val="ListLabel10"/>
        </w:rPr>
      </w:pPr>
      <w:r>
        <w:rPr>
          <w:rStyle w:val="ListLabel10"/>
        </w:rPr>
        <w:t>Частое изменение ставок в одной игровой сессии тоже может быть использовано в качестве критерия обнаружения уязвимости игры.</w:t>
      </w:r>
    </w:p>
    <w:p w14:paraId="6D5AB7AF" w14:textId="77777777" w:rsidR="00D809BE" w:rsidRPr="000F7237" w:rsidRDefault="00D809BE" w:rsidP="00D809BE">
      <w:pPr>
        <w:pStyle w:val="NumberedLabel1"/>
        <w:rPr>
          <w:rStyle w:val="ListLabel10"/>
        </w:rPr>
      </w:pPr>
      <w:r w:rsidRPr="0011736E">
        <w:rPr>
          <w:rStyle w:val="ListLabel10"/>
        </w:rPr>
        <w:t xml:space="preserve"> </w:t>
      </w:r>
      <w:bookmarkStart w:id="32" w:name="_Toc101362106"/>
      <w:r w:rsidRPr="000F7237">
        <w:rPr>
          <w:rStyle w:val="ListLabel10"/>
        </w:rPr>
        <w:t>Текущие инструменты контроля</w:t>
      </w:r>
      <w:bookmarkEnd w:id="32"/>
    </w:p>
    <w:p w14:paraId="4C45A318" w14:textId="77777777" w:rsidR="00D809BE" w:rsidRPr="000F7237" w:rsidRDefault="00D809BE" w:rsidP="00D809BE">
      <w:pPr>
        <w:pStyle w:val="Numberedlabel2"/>
        <w:rPr>
          <w:rStyle w:val="ListLabel10"/>
        </w:rPr>
      </w:pPr>
      <w:bookmarkStart w:id="33" w:name="_Toc101362107"/>
      <w:proofErr w:type="spellStart"/>
      <w:r w:rsidRPr="000F7237">
        <w:rPr>
          <w:rStyle w:val="ListLabel10"/>
        </w:rPr>
        <w:t>Fraud</w:t>
      </w:r>
      <w:proofErr w:type="spellEnd"/>
      <w:r w:rsidRPr="000F7237">
        <w:rPr>
          <w:rStyle w:val="ListLabel10"/>
        </w:rPr>
        <w:t xml:space="preserve"> Control (текущая версия)</w:t>
      </w:r>
      <w:bookmarkEnd w:id="33"/>
    </w:p>
    <w:p w14:paraId="268EA690" w14:textId="77777777" w:rsidR="00D809BE" w:rsidRDefault="00D809BE" w:rsidP="00D809BE">
      <w:pPr>
        <w:pStyle w:val="Usual"/>
        <w:rPr>
          <w:rStyle w:val="ListLabel10"/>
        </w:rPr>
      </w:pPr>
      <w:r>
        <w:rPr>
          <w:rStyle w:val="ListLabel10"/>
        </w:rPr>
        <w:t xml:space="preserve">Это инструмент, который позволяет следить за параметром </w:t>
      </w:r>
      <w:r>
        <w:rPr>
          <w:rStyle w:val="ListLabel10"/>
          <w:lang w:val="en-US"/>
        </w:rPr>
        <w:t>RTP</w:t>
      </w:r>
      <w:r w:rsidRPr="00C923D8">
        <w:rPr>
          <w:rStyle w:val="ListLabel10"/>
        </w:rPr>
        <w:t xml:space="preserve"> </w:t>
      </w:r>
      <w:r>
        <w:rPr>
          <w:rStyle w:val="ListLabel10"/>
        </w:rPr>
        <w:t xml:space="preserve">игры для конкретного игрока и отправлять уведомление на почту в случае отклонения </w:t>
      </w:r>
      <w:r>
        <w:rPr>
          <w:rStyle w:val="ListLabel10"/>
          <w:lang w:val="en-US"/>
        </w:rPr>
        <w:t>RTP</w:t>
      </w:r>
      <w:r w:rsidRPr="00C923D8">
        <w:rPr>
          <w:rStyle w:val="ListLabel10"/>
        </w:rPr>
        <w:t xml:space="preserve"> </w:t>
      </w:r>
      <w:r>
        <w:rPr>
          <w:rStyle w:val="ListLabel10"/>
        </w:rPr>
        <w:t>от предустановленного критерия.</w:t>
      </w:r>
    </w:p>
    <w:p w14:paraId="4998A9CB" w14:textId="77777777" w:rsidR="00D809BE" w:rsidRDefault="00D809BE" w:rsidP="00D809BE">
      <w:pPr>
        <w:pStyle w:val="Usual"/>
        <w:rPr>
          <w:rStyle w:val="ListLabel10"/>
        </w:rPr>
      </w:pPr>
      <w:r>
        <w:rPr>
          <w:rStyle w:val="ListLabel10"/>
        </w:rPr>
        <w:t xml:space="preserve">В таком случае, для банка, в котором этот инструмент запущен, устанавливаются три критерия-интервала на каждую игру. </w:t>
      </w:r>
    </w:p>
    <w:p w14:paraId="00B6B587" w14:textId="77777777" w:rsidR="00D809BE" w:rsidRDefault="00D809BE" w:rsidP="00D809BE">
      <w:pPr>
        <w:pStyle w:val="Usual"/>
        <w:rPr>
          <w:rStyle w:val="ListLabel10"/>
        </w:rPr>
      </w:pPr>
      <w:r>
        <w:rPr>
          <w:rStyle w:val="ListLabel10"/>
        </w:rPr>
        <w:t>Каждый критерий-интервал содержит:</w:t>
      </w:r>
    </w:p>
    <w:p w14:paraId="7C5EBB47" w14:textId="77777777" w:rsidR="00D809BE" w:rsidRDefault="00D809BE" w:rsidP="00D809BE">
      <w:pPr>
        <w:pStyle w:val="Usual"/>
        <w:numPr>
          <w:ilvl w:val="0"/>
          <w:numId w:val="22"/>
        </w:numPr>
        <w:rPr>
          <w:rStyle w:val="ListLabel10"/>
        </w:rPr>
      </w:pPr>
      <w:r>
        <w:rPr>
          <w:rStyle w:val="ListLabel10"/>
        </w:rPr>
        <w:t>Интервал в раундах (минимум - максимум)</w:t>
      </w:r>
    </w:p>
    <w:p w14:paraId="59439EAF" w14:textId="77777777" w:rsidR="00D809BE" w:rsidRDefault="00D809BE" w:rsidP="00D809BE">
      <w:pPr>
        <w:pStyle w:val="Usual"/>
        <w:numPr>
          <w:ilvl w:val="0"/>
          <w:numId w:val="22"/>
        </w:numPr>
        <w:rPr>
          <w:rStyle w:val="ListLabel10"/>
        </w:rPr>
      </w:pPr>
      <w:commentRangeStart w:id="34"/>
      <w:r>
        <w:rPr>
          <w:rStyle w:val="ListLabel10"/>
        </w:rPr>
        <w:t xml:space="preserve">Максимальное значение </w:t>
      </w:r>
      <w:r>
        <w:rPr>
          <w:rStyle w:val="ListLabel10"/>
          <w:lang w:val="en-US"/>
        </w:rPr>
        <w:t>RTP</w:t>
      </w:r>
      <w:r w:rsidRPr="00C923D8">
        <w:rPr>
          <w:rStyle w:val="ListLabel10"/>
        </w:rPr>
        <w:t xml:space="preserve"> </w:t>
      </w:r>
      <w:r>
        <w:rPr>
          <w:rStyle w:val="ListLabel10"/>
        </w:rPr>
        <w:t>на интер</w:t>
      </w:r>
      <w:commentRangeEnd w:id="34"/>
      <w:r>
        <w:rPr>
          <w:rStyle w:val="ac"/>
          <w:rFonts w:ascii="Liberation Serif" w:hAnsi="Liberation Serif" w:cs="Mangal"/>
        </w:rPr>
        <w:commentReference w:id="34"/>
      </w:r>
      <w:r>
        <w:rPr>
          <w:rStyle w:val="ListLabel10"/>
        </w:rPr>
        <w:t>вал</w:t>
      </w:r>
    </w:p>
    <w:p w14:paraId="122B89C0" w14:textId="77777777" w:rsidR="00D809BE" w:rsidRDefault="00D809BE" w:rsidP="00D809BE">
      <w:pPr>
        <w:pStyle w:val="Usual"/>
        <w:rPr>
          <w:rStyle w:val="ListLabel10"/>
        </w:rPr>
      </w:pPr>
      <w:r>
        <w:rPr>
          <w:rStyle w:val="ListLabel10"/>
        </w:rPr>
        <w:lastRenderedPageBreak/>
        <w:t xml:space="preserve">Для исключения ложного срабатывания </w:t>
      </w:r>
      <w:commentRangeStart w:id="35"/>
      <w:r>
        <w:rPr>
          <w:rStyle w:val="ListLabel10"/>
        </w:rPr>
        <w:t>минимальное кол-во раундов должно быть больше 10000</w:t>
      </w:r>
      <w:commentRangeEnd w:id="35"/>
      <w:r>
        <w:rPr>
          <w:rStyle w:val="ac"/>
          <w:rFonts w:ascii="Liberation Serif" w:hAnsi="Liberation Serif" w:cs="Mangal"/>
        </w:rPr>
        <w:commentReference w:id="35"/>
      </w:r>
      <w:r>
        <w:rPr>
          <w:rStyle w:val="ListLabel10"/>
        </w:rPr>
        <w:t xml:space="preserve"> (для конкретной игры). Такое же значение минимума должно быть и для первого интервала. </w:t>
      </w:r>
    </w:p>
    <w:p w14:paraId="2B504CFD" w14:textId="77777777" w:rsidR="00D809BE" w:rsidRDefault="00D809BE" w:rsidP="00D809BE">
      <w:pPr>
        <w:pStyle w:val="Usual"/>
        <w:rPr>
          <w:rStyle w:val="ListLabel10"/>
        </w:rPr>
      </w:pPr>
      <w:r>
        <w:rPr>
          <w:rStyle w:val="ListLabel10"/>
        </w:rPr>
        <w:t>Для каждой игры на</w:t>
      </w:r>
      <w:commentRangeStart w:id="36"/>
      <w:r>
        <w:rPr>
          <w:rStyle w:val="ListLabel10"/>
        </w:rPr>
        <w:t xml:space="preserve"> банке </w:t>
      </w:r>
      <w:commentRangeEnd w:id="36"/>
      <w:r>
        <w:rPr>
          <w:rStyle w:val="ac"/>
          <w:rFonts w:ascii="Liberation Serif" w:hAnsi="Liberation Serif" w:cs="Mangal"/>
        </w:rPr>
        <w:commentReference w:id="36"/>
      </w:r>
      <w:r>
        <w:rPr>
          <w:rStyle w:val="ListLabel10"/>
        </w:rPr>
        <w:t>такие интервалы могут быть установлены отдельно.</w:t>
      </w:r>
    </w:p>
    <w:p w14:paraId="42A64F44" w14:textId="77777777" w:rsidR="00D809BE" w:rsidRDefault="00D809BE" w:rsidP="00D809BE">
      <w:pPr>
        <w:pStyle w:val="Usual"/>
        <w:rPr>
          <w:rStyle w:val="ListLabel10"/>
        </w:rPr>
      </w:pPr>
      <w:r>
        <w:rPr>
          <w:rStyle w:val="ListLabel10"/>
        </w:rPr>
        <w:t xml:space="preserve">Если какой-то игрок с общим </w:t>
      </w:r>
      <w:r>
        <w:rPr>
          <w:rStyle w:val="ListLabel10"/>
          <w:lang w:val="en-US"/>
        </w:rPr>
        <w:t>RTP</w:t>
      </w:r>
      <w:r w:rsidRPr="00150E3A">
        <w:rPr>
          <w:rStyle w:val="ListLabel10"/>
        </w:rPr>
        <w:t xml:space="preserve"> </w:t>
      </w:r>
      <w:r>
        <w:rPr>
          <w:rStyle w:val="ListLabel10"/>
        </w:rPr>
        <w:t xml:space="preserve">в какой-то игре с определенным кол-вом раундов превышает лимиты, установленные в одном из интервалов, то </w:t>
      </w:r>
      <w:r>
        <w:rPr>
          <w:rStyle w:val="ListLabel10"/>
          <w:lang w:val="en-US"/>
        </w:rPr>
        <w:t>Fraud</w:t>
      </w:r>
      <w:r w:rsidRPr="000220FD">
        <w:rPr>
          <w:rStyle w:val="ListLabel10"/>
        </w:rPr>
        <w:t xml:space="preserve"> </w:t>
      </w:r>
      <w:r>
        <w:rPr>
          <w:rStyle w:val="ListLabel10"/>
          <w:lang w:val="en-US"/>
        </w:rPr>
        <w:t>Control</w:t>
      </w:r>
      <w:r>
        <w:rPr>
          <w:rStyle w:val="ListLabel10"/>
        </w:rPr>
        <w:t xml:space="preserve"> отправляет уведомление на специально выделенную для этого эл. почту.</w:t>
      </w:r>
    </w:p>
    <w:p w14:paraId="013BB6E1" w14:textId="77777777" w:rsidR="00D809BE" w:rsidRDefault="00D809BE" w:rsidP="00D809BE">
      <w:pPr>
        <w:pStyle w:val="Usual"/>
        <w:rPr>
          <w:rStyle w:val="ListLabel10"/>
        </w:rPr>
      </w:pPr>
      <w:r>
        <w:rPr>
          <w:rStyle w:val="ListLabel10"/>
        </w:rPr>
        <w:t xml:space="preserve">Минусы использования такого инструмента состоят в том, что </w:t>
      </w:r>
      <w:r>
        <w:rPr>
          <w:rStyle w:val="ListLabel10"/>
          <w:lang w:val="en-US"/>
        </w:rPr>
        <w:t>RTP</w:t>
      </w:r>
      <w:r w:rsidRPr="00150E3A">
        <w:rPr>
          <w:rStyle w:val="ListLabel10"/>
        </w:rPr>
        <w:t xml:space="preserve"> </w:t>
      </w:r>
      <w:r>
        <w:rPr>
          <w:rStyle w:val="ListLabel10"/>
        </w:rPr>
        <w:t xml:space="preserve">может быть распределен только на три секции. То есть, точность такой проверки может быть меньше необходимой, а также в нем не учитывается специфика игры. </w:t>
      </w:r>
    </w:p>
    <w:p w14:paraId="6AE37AAD" w14:textId="77777777" w:rsidR="00D809BE" w:rsidRPr="00F2124F" w:rsidRDefault="00D809BE" w:rsidP="00D809BE">
      <w:pPr>
        <w:pStyle w:val="Numberedlabel2"/>
        <w:rPr>
          <w:rStyle w:val="ListLabel10"/>
        </w:rPr>
      </w:pPr>
      <w:bookmarkStart w:id="37" w:name="_Toc101362108"/>
      <w:r w:rsidRPr="00F2124F">
        <w:rPr>
          <w:rStyle w:val="ListLabel10"/>
        </w:rPr>
        <w:t>AAMS RTP Monitoring</w:t>
      </w:r>
      <w:bookmarkEnd w:id="37"/>
    </w:p>
    <w:p w14:paraId="33E62DBE" w14:textId="77777777" w:rsidR="00D809BE" w:rsidRDefault="00D809BE" w:rsidP="00D809BE">
      <w:pPr>
        <w:pStyle w:val="Usual"/>
        <w:rPr>
          <w:rStyle w:val="ListLabel10"/>
        </w:rPr>
      </w:pPr>
      <w:r w:rsidRPr="00412F71">
        <w:rPr>
          <w:rStyle w:val="ListLabel10"/>
        </w:rPr>
        <w:t>Этот</w:t>
      </w:r>
      <w:r>
        <w:rPr>
          <w:rStyle w:val="ListLabel10"/>
        </w:rPr>
        <w:t xml:space="preserve"> инструмент используется только на банках </w:t>
      </w:r>
      <w:r>
        <w:rPr>
          <w:rStyle w:val="ListLabel10"/>
          <w:lang w:val="en-US"/>
        </w:rPr>
        <w:t>AAMS</w:t>
      </w:r>
      <w:r w:rsidRPr="00412F71">
        <w:rPr>
          <w:rStyle w:val="ListLabel10"/>
        </w:rPr>
        <w:t>-</w:t>
      </w:r>
      <w:r>
        <w:rPr>
          <w:rStyle w:val="ListLabel10"/>
        </w:rPr>
        <w:t xml:space="preserve">типа. Так же, как и текущая версия </w:t>
      </w:r>
      <w:r>
        <w:rPr>
          <w:rStyle w:val="ListLabel10"/>
          <w:lang w:val="en-US"/>
        </w:rPr>
        <w:t>Fraud</w:t>
      </w:r>
      <w:r w:rsidRPr="00970525">
        <w:rPr>
          <w:rStyle w:val="ListLabel10"/>
        </w:rPr>
        <w:t xml:space="preserve"> </w:t>
      </w:r>
      <w:r>
        <w:rPr>
          <w:rStyle w:val="ListLabel10"/>
          <w:lang w:val="en-US"/>
        </w:rPr>
        <w:t>Control</w:t>
      </w:r>
      <w:r>
        <w:rPr>
          <w:rStyle w:val="ListLabel10"/>
        </w:rPr>
        <w:t xml:space="preserve">, </w:t>
      </w:r>
      <w:r>
        <w:rPr>
          <w:rStyle w:val="ListLabel10"/>
          <w:lang w:val="en-US"/>
        </w:rPr>
        <w:t>AAMS</w:t>
      </w:r>
      <w:r w:rsidRPr="00912FE8">
        <w:rPr>
          <w:rStyle w:val="ListLabel10"/>
        </w:rPr>
        <w:t xml:space="preserve"> </w:t>
      </w:r>
      <w:r>
        <w:rPr>
          <w:rStyle w:val="ListLabel10"/>
          <w:lang w:val="en-US"/>
        </w:rPr>
        <w:t>RTP</w:t>
      </w:r>
      <w:r w:rsidRPr="00912FE8">
        <w:rPr>
          <w:rStyle w:val="ListLabel10"/>
        </w:rPr>
        <w:t xml:space="preserve"> </w:t>
      </w:r>
      <w:r>
        <w:rPr>
          <w:rStyle w:val="ListLabel10"/>
          <w:lang w:val="en-US"/>
        </w:rPr>
        <w:t>Monitoring</w:t>
      </w:r>
      <w:r>
        <w:rPr>
          <w:rStyle w:val="ListLabel10"/>
        </w:rPr>
        <w:t xml:space="preserve"> позволяет получать уведомления в случаях превышения лимитов значений параметра </w:t>
      </w:r>
      <w:r>
        <w:rPr>
          <w:rStyle w:val="ListLabel10"/>
          <w:lang w:val="en-US"/>
        </w:rPr>
        <w:t>RTP</w:t>
      </w:r>
      <w:r w:rsidRPr="00970525">
        <w:rPr>
          <w:rStyle w:val="ListLabel10"/>
        </w:rPr>
        <w:t xml:space="preserve"> </w:t>
      </w:r>
      <w:r>
        <w:rPr>
          <w:rStyle w:val="ListLabel10"/>
        </w:rPr>
        <w:t xml:space="preserve">в игре для конкретного игрока. Однако, в этом инструменте нет разделения на интервалы, как это есть во </w:t>
      </w:r>
      <w:r>
        <w:rPr>
          <w:rStyle w:val="ListLabel10"/>
          <w:lang w:val="en-US"/>
        </w:rPr>
        <w:t>Fraud</w:t>
      </w:r>
      <w:r w:rsidRPr="00970525">
        <w:rPr>
          <w:rStyle w:val="ListLabel10"/>
        </w:rPr>
        <w:t xml:space="preserve"> </w:t>
      </w:r>
      <w:r>
        <w:rPr>
          <w:rStyle w:val="ListLabel10"/>
          <w:lang w:val="en-US"/>
        </w:rPr>
        <w:t>Control</w:t>
      </w:r>
      <w:r w:rsidRPr="00970525">
        <w:rPr>
          <w:rStyle w:val="ListLabel10"/>
        </w:rPr>
        <w:t>.</w:t>
      </w:r>
      <w:r>
        <w:rPr>
          <w:rStyle w:val="ListLabel10"/>
        </w:rPr>
        <w:t xml:space="preserve"> </w:t>
      </w:r>
    </w:p>
    <w:p w14:paraId="2075B0CF" w14:textId="77777777" w:rsidR="00D809BE" w:rsidRDefault="00D809BE" w:rsidP="00D809BE">
      <w:pPr>
        <w:pStyle w:val="Usual"/>
        <w:rPr>
          <w:rStyle w:val="ListLabel10"/>
        </w:rPr>
      </w:pPr>
      <w:r>
        <w:rPr>
          <w:rStyle w:val="ListLabel10"/>
        </w:rPr>
        <w:t xml:space="preserve">Допустимое максимальное значение </w:t>
      </w:r>
      <w:r>
        <w:rPr>
          <w:rStyle w:val="ListLabel10"/>
          <w:lang w:val="en-US"/>
        </w:rPr>
        <w:t>RTP</w:t>
      </w:r>
      <w:r w:rsidRPr="00970525">
        <w:rPr>
          <w:rStyle w:val="ListLabel10"/>
        </w:rPr>
        <w:t xml:space="preserve"> </w:t>
      </w:r>
      <w:r>
        <w:rPr>
          <w:rStyle w:val="ListLabel10"/>
        </w:rPr>
        <w:t xml:space="preserve">игры рассчитывается прямо для текущих значений раунда, используя параметр </w:t>
      </w:r>
      <w:r>
        <w:rPr>
          <w:rStyle w:val="ListLabel10"/>
          <w:lang w:val="en-US"/>
        </w:rPr>
        <w:t>SD</w:t>
      </w:r>
      <w:r w:rsidRPr="00970525">
        <w:rPr>
          <w:rStyle w:val="ListLabel10"/>
        </w:rPr>
        <w:t xml:space="preserve"> </w:t>
      </w:r>
      <w:r>
        <w:rPr>
          <w:rStyle w:val="ListLabel10"/>
        </w:rPr>
        <w:t>игры</w:t>
      </w:r>
      <w:r w:rsidRPr="00970525">
        <w:rPr>
          <w:rStyle w:val="ListLabel10"/>
        </w:rPr>
        <w:t>.</w:t>
      </w:r>
      <w:r>
        <w:rPr>
          <w:rStyle w:val="ListLabel10"/>
        </w:rPr>
        <w:t xml:space="preserve"> Точность такой проверки будет выше. Однако, минимальное кол-во раундов все еще установлено как 10000 для предотвращения ложных срабатываний системы уведомлений.</w:t>
      </w:r>
    </w:p>
    <w:p w14:paraId="5E0CC66C" w14:textId="77777777" w:rsidR="00D809BE" w:rsidRDefault="00D809BE" w:rsidP="00D809BE">
      <w:pPr>
        <w:pStyle w:val="Usual"/>
        <w:rPr>
          <w:rStyle w:val="ListLabel10"/>
        </w:rPr>
      </w:pPr>
    </w:p>
    <w:p w14:paraId="2B24F32E" w14:textId="77777777" w:rsidR="00D809BE" w:rsidRDefault="00D809BE" w:rsidP="00D809BE">
      <w:pPr>
        <w:pStyle w:val="Usual"/>
        <w:rPr>
          <w:rStyle w:val="ListLabel10"/>
        </w:rPr>
      </w:pPr>
      <w:r>
        <w:rPr>
          <w:rStyle w:val="ListLabel10"/>
        </w:rPr>
        <w:lastRenderedPageBreak/>
        <w:t>Алгоритм работы этого инструмента выглядит так:</w:t>
      </w:r>
    </w:p>
    <w:p w14:paraId="4391EC4D" w14:textId="77777777" w:rsidR="00D809BE" w:rsidRDefault="00D809BE" w:rsidP="00D809BE">
      <w:pPr>
        <w:pStyle w:val="Usual"/>
        <w:numPr>
          <w:ilvl w:val="0"/>
          <w:numId w:val="23"/>
        </w:numPr>
        <w:rPr>
          <w:rStyle w:val="ListLabel10"/>
        </w:rPr>
      </w:pPr>
      <w:r>
        <w:rPr>
          <w:rStyle w:val="ListLabel10"/>
        </w:rPr>
        <w:t>Статистические данные собираются во время игры. Они включают в себя</w:t>
      </w:r>
      <w:r w:rsidRPr="009B46BB">
        <w:rPr>
          <w:rStyle w:val="ListLabel10"/>
        </w:rPr>
        <w:t>:</w:t>
      </w:r>
      <w:r>
        <w:rPr>
          <w:rStyle w:val="ListLabel10"/>
        </w:rPr>
        <w:t xml:space="preserve"> кол-во ставок, сумму ставок и общий выигрыш. </w:t>
      </w:r>
    </w:p>
    <w:p w14:paraId="50230F7A" w14:textId="77777777" w:rsidR="00D809BE" w:rsidRDefault="00D809BE" w:rsidP="00D809BE">
      <w:pPr>
        <w:pStyle w:val="Usual"/>
        <w:numPr>
          <w:ilvl w:val="1"/>
          <w:numId w:val="23"/>
        </w:numPr>
        <w:rPr>
          <w:rStyle w:val="ListLabel10"/>
        </w:rPr>
      </w:pPr>
      <w:r>
        <w:rPr>
          <w:rStyle w:val="ListLabel10"/>
        </w:rPr>
        <w:t xml:space="preserve">Статистика сгруппирована по доп. атрибуту, который зависит от конкретной игры (параметр </w:t>
      </w:r>
      <w:r>
        <w:rPr>
          <w:rStyle w:val="ListLabel10"/>
          <w:lang w:val="en-US"/>
        </w:rPr>
        <w:t>SD</w:t>
      </w:r>
      <w:r>
        <w:rPr>
          <w:rStyle w:val="ListLabel10"/>
        </w:rPr>
        <w:t>).</w:t>
      </w:r>
    </w:p>
    <w:p w14:paraId="6C159C6D" w14:textId="77777777" w:rsidR="00D809BE" w:rsidRDefault="00D809BE" w:rsidP="00D809BE">
      <w:pPr>
        <w:pStyle w:val="Usual"/>
        <w:numPr>
          <w:ilvl w:val="0"/>
          <w:numId w:val="23"/>
        </w:numPr>
        <w:rPr>
          <w:rStyle w:val="ListLabel10"/>
        </w:rPr>
      </w:pPr>
      <w:r>
        <w:rPr>
          <w:rStyle w:val="ListLabel10"/>
        </w:rPr>
        <w:t>Когда сессия завершается, вся</w:t>
      </w:r>
      <w:r w:rsidRPr="009B46BB">
        <w:rPr>
          <w:rStyle w:val="ListLabel10"/>
        </w:rPr>
        <w:t xml:space="preserve"> </w:t>
      </w:r>
      <w:r>
        <w:rPr>
          <w:rStyle w:val="ListLabel10"/>
        </w:rPr>
        <w:t>ее статистика отправляется в одну запись, которая хранит себе общие суммы данных за весь день.</w:t>
      </w:r>
    </w:p>
    <w:p w14:paraId="141EEB06" w14:textId="77777777" w:rsidR="00D809BE" w:rsidRDefault="00D809BE" w:rsidP="00D809BE">
      <w:pPr>
        <w:pStyle w:val="Usual"/>
        <w:numPr>
          <w:ilvl w:val="0"/>
          <w:numId w:val="23"/>
        </w:numPr>
        <w:rPr>
          <w:rStyle w:val="ListLabel10"/>
        </w:rPr>
      </w:pPr>
      <w:r w:rsidRPr="00DC0DB9">
        <w:rPr>
          <w:rStyle w:val="ListLabel10"/>
        </w:rPr>
        <w:t>Данные за день суммируются с данными за весь период один раз в день.</w:t>
      </w:r>
    </w:p>
    <w:p w14:paraId="012B0E8A" w14:textId="77777777" w:rsidR="00D809BE" w:rsidRDefault="00D809BE" w:rsidP="00D809BE">
      <w:pPr>
        <w:pStyle w:val="Usual"/>
        <w:numPr>
          <w:ilvl w:val="0"/>
          <w:numId w:val="23"/>
        </w:numPr>
        <w:rPr>
          <w:rStyle w:val="ListLabel10"/>
        </w:rPr>
      </w:pPr>
      <w:r>
        <w:rPr>
          <w:rStyle w:val="ListLabel10"/>
        </w:rPr>
        <w:t xml:space="preserve">В случае возникновения каких-либо проблем клиент получает уведомление на почту, которое содержит в себе: название банка, название игры, текущее кол-во раундов/сумму ставок/сумму выигрышей, текущее </w:t>
      </w:r>
      <w:r>
        <w:rPr>
          <w:rStyle w:val="ListLabel10"/>
          <w:lang w:val="en-US"/>
        </w:rPr>
        <w:t>RTP</w:t>
      </w:r>
      <w:r>
        <w:rPr>
          <w:rStyle w:val="ListLabel10"/>
        </w:rPr>
        <w:t xml:space="preserve"> и диапазон </w:t>
      </w:r>
      <w:r>
        <w:rPr>
          <w:rStyle w:val="ListLabel10"/>
          <w:lang w:val="en-US"/>
        </w:rPr>
        <w:t>RTP</w:t>
      </w:r>
      <w:r w:rsidRPr="00DC0DB9">
        <w:rPr>
          <w:rStyle w:val="ListLabel10"/>
        </w:rPr>
        <w:t xml:space="preserve">. </w:t>
      </w:r>
    </w:p>
    <w:p w14:paraId="6BD970F0" w14:textId="77777777" w:rsidR="00D809BE" w:rsidRDefault="00D809BE" w:rsidP="00D809BE">
      <w:pPr>
        <w:pStyle w:val="Usual"/>
        <w:numPr>
          <w:ilvl w:val="1"/>
          <w:numId w:val="23"/>
        </w:numPr>
        <w:rPr>
          <w:rStyle w:val="ListLabel10"/>
        </w:rPr>
      </w:pPr>
      <w:r>
        <w:rPr>
          <w:rStyle w:val="ListLabel10"/>
        </w:rPr>
        <w:t xml:space="preserve">Техподдержка </w:t>
      </w:r>
      <w:proofErr w:type="spellStart"/>
      <w:r>
        <w:rPr>
          <w:rStyle w:val="ListLabel10"/>
          <w:lang w:val="en-US"/>
        </w:rPr>
        <w:t>BetSoft</w:t>
      </w:r>
      <w:proofErr w:type="spellEnd"/>
      <w:r w:rsidRPr="009B46BB">
        <w:rPr>
          <w:rStyle w:val="ListLabel10"/>
        </w:rPr>
        <w:t xml:space="preserve"> </w:t>
      </w:r>
      <w:r>
        <w:rPr>
          <w:rStyle w:val="ListLabel10"/>
        </w:rPr>
        <w:t>также получает копию такого уведомления.</w:t>
      </w:r>
    </w:p>
    <w:p w14:paraId="0FCE98DC" w14:textId="77777777" w:rsidR="00D809BE" w:rsidRDefault="00D809BE" w:rsidP="00D809BE">
      <w:pPr>
        <w:pStyle w:val="Usual"/>
        <w:numPr>
          <w:ilvl w:val="0"/>
          <w:numId w:val="23"/>
        </w:numPr>
        <w:rPr>
          <w:rStyle w:val="ListLabel10"/>
        </w:rPr>
      </w:pPr>
      <w:r>
        <w:rPr>
          <w:rStyle w:val="ListLabel10"/>
        </w:rPr>
        <w:t>Техподдержка должна зарегистрировать такое уведомление и начать определение</w:t>
      </w:r>
      <w:commentRangeStart w:id="38"/>
      <w:r>
        <w:rPr>
          <w:rStyle w:val="ListLabel10"/>
        </w:rPr>
        <w:t xml:space="preserve"> проблем</w:t>
      </w:r>
      <w:commentRangeEnd w:id="38"/>
      <w:r>
        <w:rPr>
          <w:rStyle w:val="ac"/>
          <w:rFonts w:ascii="Liberation Serif" w:hAnsi="Liberation Serif" w:cs="Mangal"/>
        </w:rPr>
        <w:commentReference w:id="38"/>
      </w:r>
      <w:r>
        <w:rPr>
          <w:rStyle w:val="ListLabel10"/>
        </w:rPr>
        <w:t xml:space="preserve">ы. Игра в таком случае отключается до тех пор, пока проблема не будет решена (например, пока не починят баги в игре). </w:t>
      </w:r>
    </w:p>
    <w:p w14:paraId="03CADDB5" w14:textId="77777777" w:rsidR="00D809BE" w:rsidRDefault="00D809BE" w:rsidP="00D809BE">
      <w:pPr>
        <w:pStyle w:val="Usual"/>
        <w:numPr>
          <w:ilvl w:val="1"/>
          <w:numId w:val="23"/>
        </w:numPr>
        <w:rPr>
          <w:rStyle w:val="ListLabel10"/>
        </w:rPr>
      </w:pPr>
      <w:r>
        <w:rPr>
          <w:rStyle w:val="ListLabel10"/>
        </w:rPr>
        <w:t>Во время проверки некоторые параметры, на которые повлияла эта проблема, должны быть пересчитаны. Этими параметрами являются общее кол-во раундов, ставок и выигрышей.</w:t>
      </w:r>
    </w:p>
    <w:p w14:paraId="18A81B8F" w14:textId="77777777" w:rsidR="00D809BE" w:rsidRDefault="00D809BE" w:rsidP="00D809BE">
      <w:pPr>
        <w:pStyle w:val="Usual"/>
        <w:numPr>
          <w:ilvl w:val="0"/>
          <w:numId w:val="23"/>
        </w:numPr>
        <w:rPr>
          <w:rStyle w:val="ListLabel10"/>
        </w:rPr>
      </w:pPr>
      <w:r>
        <w:rPr>
          <w:rStyle w:val="ListLabel10"/>
        </w:rPr>
        <w:lastRenderedPageBreak/>
        <w:t xml:space="preserve">После этого данные в таблицах с ежедневным </w:t>
      </w:r>
      <w:r w:rsidRPr="00591C7C">
        <w:rPr>
          <w:rStyle w:val="ListLabel10"/>
          <w:lang w:val="en-US"/>
        </w:rPr>
        <w:t>RTP</w:t>
      </w:r>
      <w:r>
        <w:rPr>
          <w:rStyle w:val="ListLabel10"/>
        </w:rPr>
        <w:t xml:space="preserve"> (</w:t>
      </w:r>
      <w:proofErr w:type="spellStart"/>
      <w:r w:rsidRPr="00591C7C">
        <w:rPr>
          <w:rStyle w:val="ListLabel10"/>
          <w:lang w:val="en-US"/>
        </w:rPr>
        <w:t>RTPDaily</w:t>
      </w:r>
      <w:proofErr w:type="spellEnd"/>
      <w:r>
        <w:rPr>
          <w:rStyle w:val="ListLabel10"/>
        </w:rPr>
        <w:t xml:space="preserve">) и общим </w:t>
      </w:r>
      <w:r w:rsidRPr="00591C7C">
        <w:rPr>
          <w:rStyle w:val="ListLabel10"/>
          <w:lang w:val="en-US"/>
        </w:rPr>
        <w:t>RTP</w:t>
      </w:r>
      <w:r w:rsidRPr="00DC0DB9">
        <w:rPr>
          <w:rStyle w:val="ListLabel10"/>
        </w:rPr>
        <w:t xml:space="preserve"> (</w:t>
      </w:r>
      <w:proofErr w:type="spellStart"/>
      <w:r w:rsidRPr="00591C7C">
        <w:rPr>
          <w:rStyle w:val="ListLabel10"/>
          <w:lang w:val="en-US"/>
        </w:rPr>
        <w:t>RTPSummary</w:t>
      </w:r>
      <w:proofErr w:type="spellEnd"/>
      <w:r w:rsidRPr="00DC0DB9">
        <w:rPr>
          <w:rStyle w:val="ListLabel10"/>
        </w:rPr>
        <w:t>)</w:t>
      </w:r>
      <w:r>
        <w:rPr>
          <w:rStyle w:val="ListLabel10"/>
        </w:rPr>
        <w:t xml:space="preserve"> должны быть скорректированы. В</w:t>
      </w:r>
      <w:r w:rsidRPr="00591C7C">
        <w:rPr>
          <w:rStyle w:val="ListLabel10"/>
        </w:rPr>
        <w:t xml:space="preserve"> </w:t>
      </w:r>
      <w:r>
        <w:rPr>
          <w:rStyle w:val="ListLabel10"/>
        </w:rPr>
        <w:t>них</w:t>
      </w:r>
      <w:r w:rsidRPr="00591C7C">
        <w:rPr>
          <w:rStyle w:val="ListLabel10"/>
        </w:rPr>
        <w:t xml:space="preserve"> </w:t>
      </w:r>
      <w:r>
        <w:rPr>
          <w:rStyle w:val="ListLabel10"/>
        </w:rPr>
        <w:t>должны</w:t>
      </w:r>
      <w:r w:rsidRPr="00591C7C">
        <w:rPr>
          <w:rStyle w:val="ListLabel10"/>
        </w:rPr>
        <w:t xml:space="preserve"> </w:t>
      </w:r>
      <w:r>
        <w:rPr>
          <w:rStyle w:val="ListLabel10"/>
        </w:rPr>
        <w:t>быть</w:t>
      </w:r>
      <w:r w:rsidRPr="00591C7C">
        <w:rPr>
          <w:rStyle w:val="ListLabel10"/>
        </w:rPr>
        <w:t xml:space="preserve"> </w:t>
      </w:r>
      <w:r>
        <w:rPr>
          <w:rStyle w:val="ListLabel10"/>
        </w:rPr>
        <w:t>указаны</w:t>
      </w:r>
      <w:r w:rsidRPr="00591C7C">
        <w:rPr>
          <w:rStyle w:val="ListLabel10"/>
        </w:rPr>
        <w:t xml:space="preserve"> </w:t>
      </w:r>
      <w:r>
        <w:rPr>
          <w:rStyle w:val="ListLabel10"/>
        </w:rPr>
        <w:t>параметры</w:t>
      </w:r>
      <w:r w:rsidRPr="00591C7C">
        <w:rPr>
          <w:rStyle w:val="ListLabel10"/>
        </w:rPr>
        <w:t xml:space="preserve"> </w:t>
      </w:r>
      <w:r>
        <w:rPr>
          <w:rStyle w:val="ListLabel10"/>
          <w:lang w:val="en-US"/>
        </w:rPr>
        <w:t>investigated</w:t>
      </w:r>
      <w:r w:rsidRPr="00591C7C">
        <w:rPr>
          <w:rStyle w:val="ListLabel10"/>
        </w:rPr>
        <w:t xml:space="preserve"> </w:t>
      </w:r>
      <w:r>
        <w:rPr>
          <w:rStyle w:val="ListLabel10"/>
          <w:lang w:val="en-US"/>
        </w:rPr>
        <w:t>Rounds</w:t>
      </w:r>
      <w:r w:rsidRPr="00591C7C">
        <w:rPr>
          <w:rStyle w:val="ListLabel10"/>
        </w:rPr>
        <w:t xml:space="preserve">, </w:t>
      </w:r>
      <w:proofErr w:type="spellStart"/>
      <w:r>
        <w:rPr>
          <w:rStyle w:val="ListLabel10"/>
          <w:lang w:val="en-US"/>
        </w:rPr>
        <w:t>investigatedBetSum</w:t>
      </w:r>
      <w:proofErr w:type="spellEnd"/>
      <w:r w:rsidRPr="00591C7C">
        <w:rPr>
          <w:rStyle w:val="ListLabel10"/>
        </w:rPr>
        <w:t xml:space="preserve">, </w:t>
      </w:r>
      <w:proofErr w:type="spellStart"/>
      <w:r>
        <w:rPr>
          <w:rStyle w:val="ListLabel10"/>
          <w:lang w:val="en-US"/>
        </w:rPr>
        <w:t>investigatedWinSum</w:t>
      </w:r>
      <w:proofErr w:type="spellEnd"/>
      <w:r w:rsidRPr="00591C7C">
        <w:rPr>
          <w:rStyle w:val="ListLabel10"/>
        </w:rPr>
        <w:t xml:space="preserve">, </w:t>
      </w:r>
      <w:r>
        <w:rPr>
          <w:rStyle w:val="ListLabel10"/>
        </w:rPr>
        <w:t>где</w:t>
      </w:r>
      <w:r w:rsidRPr="00591C7C">
        <w:rPr>
          <w:rStyle w:val="ListLabel10"/>
        </w:rPr>
        <w:t xml:space="preserve"> </w:t>
      </w:r>
      <w:r>
        <w:rPr>
          <w:rStyle w:val="ListLabel10"/>
        </w:rPr>
        <w:t xml:space="preserve">измененные значения должны быть прописаны для избежания влияния на последующие процессы наблюдения за </w:t>
      </w:r>
      <w:r>
        <w:rPr>
          <w:rStyle w:val="ListLabel10"/>
          <w:lang w:val="en-US"/>
        </w:rPr>
        <w:t>RTP</w:t>
      </w:r>
      <w:r>
        <w:rPr>
          <w:rStyle w:val="ListLabel10"/>
        </w:rPr>
        <w:t>.</w:t>
      </w:r>
    </w:p>
    <w:p w14:paraId="0435F646" w14:textId="77777777" w:rsidR="00D809BE" w:rsidRDefault="00D809BE" w:rsidP="00D809BE">
      <w:pPr>
        <w:pStyle w:val="Usual"/>
        <w:numPr>
          <w:ilvl w:val="0"/>
          <w:numId w:val="23"/>
        </w:numPr>
        <w:rPr>
          <w:rStyle w:val="ListLabel10"/>
        </w:rPr>
      </w:pPr>
      <w:r>
        <w:rPr>
          <w:rStyle w:val="ListLabel10"/>
        </w:rPr>
        <w:t>В случае, если изменения из п.6 не были сделаны, система будет посылать уведомления с теми же данными до тех пор, пока изменения не будут внесены.</w:t>
      </w:r>
    </w:p>
    <w:p w14:paraId="25358D2F" w14:textId="77777777" w:rsidR="00D809BE" w:rsidRDefault="00D809BE" w:rsidP="00D809BE">
      <w:pPr>
        <w:pStyle w:val="Usual"/>
        <w:ind w:left="360"/>
        <w:rPr>
          <w:rStyle w:val="ListLabel10"/>
        </w:rPr>
      </w:pPr>
      <w:r>
        <w:rPr>
          <w:rStyle w:val="ListLabel10"/>
        </w:rPr>
        <w:t>Минусы использования такого инструмента:</w:t>
      </w:r>
    </w:p>
    <w:p w14:paraId="12760EEE" w14:textId="77777777" w:rsidR="00D809BE" w:rsidRDefault="00D809BE" w:rsidP="00D809BE">
      <w:pPr>
        <w:pStyle w:val="Usual"/>
        <w:numPr>
          <w:ilvl w:val="0"/>
          <w:numId w:val="22"/>
        </w:numPr>
        <w:rPr>
          <w:rStyle w:val="ListLabel10"/>
        </w:rPr>
      </w:pPr>
      <w:commentRangeStart w:id="39"/>
      <w:commentRangeStart w:id="40"/>
      <w:r>
        <w:rPr>
          <w:rStyle w:val="ListLabel10"/>
        </w:rPr>
        <w:t xml:space="preserve">Во время создания этого инструмента для некоторых игр не был добавлен параметр </w:t>
      </w:r>
      <w:r>
        <w:rPr>
          <w:rStyle w:val="ListLabel10"/>
          <w:lang w:val="en-US"/>
        </w:rPr>
        <w:t>SD</w:t>
      </w:r>
      <w:r w:rsidRPr="00591C7C">
        <w:rPr>
          <w:rStyle w:val="ListLabel10"/>
        </w:rPr>
        <w:t xml:space="preserve"> (</w:t>
      </w:r>
      <w:r>
        <w:rPr>
          <w:rStyle w:val="ListLabel10"/>
        </w:rPr>
        <w:t>список игр ограничен</w:t>
      </w:r>
      <w:r w:rsidRPr="00591C7C">
        <w:rPr>
          <w:rStyle w:val="ListLabel10"/>
        </w:rPr>
        <w:t>).</w:t>
      </w:r>
      <w:commentRangeEnd w:id="39"/>
      <w:r>
        <w:rPr>
          <w:rStyle w:val="ac"/>
          <w:rFonts w:ascii="Liberation Serif" w:hAnsi="Liberation Serif" w:cs="Mangal"/>
        </w:rPr>
        <w:commentReference w:id="39"/>
      </w:r>
      <w:commentRangeEnd w:id="40"/>
      <w:r>
        <w:rPr>
          <w:rStyle w:val="ac"/>
          <w:rFonts w:ascii="Liberation Serif" w:hAnsi="Liberation Serif" w:cs="Mangal"/>
        </w:rPr>
        <w:commentReference w:id="40"/>
      </w:r>
    </w:p>
    <w:p w14:paraId="5627858B" w14:textId="77777777" w:rsidR="00D809BE" w:rsidRDefault="00D809BE" w:rsidP="00D809BE">
      <w:pPr>
        <w:pStyle w:val="Usual"/>
        <w:numPr>
          <w:ilvl w:val="0"/>
          <w:numId w:val="22"/>
        </w:numPr>
        <w:rPr>
          <w:rStyle w:val="ListLabel10"/>
        </w:rPr>
      </w:pPr>
      <w:r>
        <w:rPr>
          <w:rStyle w:val="ListLabel10"/>
        </w:rPr>
        <w:t xml:space="preserve">Такой инструмент использует слишком много ресурсов и не может быть активирован </w:t>
      </w:r>
      <w:commentRangeStart w:id="41"/>
      <w:commentRangeStart w:id="42"/>
      <w:r>
        <w:rPr>
          <w:rStyle w:val="ListLabel10"/>
        </w:rPr>
        <w:t>для всех банков разом</w:t>
      </w:r>
      <w:commentRangeEnd w:id="41"/>
      <w:r>
        <w:rPr>
          <w:rStyle w:val="ac"/>
          <w:rFonts w:ascii="Liberation Serif" w:hAnsi="Liberation Serif" w:cs="Mangal"/>
        </w:rPr>
        <w:commentReference w:id="41"/>
      </w:r>
      <w:commentRangeEnd w:id="42"/>
      <w:r>
        <w:rPr>
          <w:rStyle w:val="ac"/>
          <w:rFonts w:ascii="Liberation Serif" w:hAnsi="Liberation Serif" w:cs="Mangal"/>
        </w:rPr>
        <w:commentReference w:id="42"/>
      </w:r>
      <w:r>
        <w:rPr>
          <w:rStyle w:val="ListLabel10"/>
        </w:rPr>
        <w:t xml:space="preserve">. </w:t>
      </w:r>
    </w:p>
    <w:p w14:paraId="453B1178" w14:textId="77777777" w:rsidR="00D809BE" w:rsidRDefault="00D809BE" w:rsidP="00D809BE">
      <w:pPr>
        <w:pStyle w:val="Usual"/>
        <w:numPr>
          <w:ilvl w:val="0"/>
          <w:numId w:val="22"/>
        </w:numPr>
        <w:rPr>
          <w:rStyle w:val="ListLabel10"/>
        </w:rPr>
      </w:pPr>
      <w:r>
        <w:rPr>
          <w:rStyle w:val="ListLabel10"/>
        </w:rPr>
        <w:t>Проверка осуществляется</w:t>
      </w:r>
      <w:commentRangeStart w:id="43"/>
      <w:commentRangeStart w:id="44"/>
      <w:r>
        <w:rPr>
          <w:rStyle w:val="ListLabel10"/>
        </w:rPr>
        <w:t xml:space="preserve"> только на кол-ве раундов от 10000 и выше.</w:t>
      </w:r>
      <w:commentRangeEnd w:id="43"/>
      <w:r>
        <w:rPr>
          <w:rStyle w:val="ac"/>
          <w:rFonts w:ascii="Liberation Serif" w:hAnsi="Liberation Serif" w:cs="Mangal"/>
        </w:rPr>
        <w:commentReference w:id="43"/>
      </w:r>
      <w:commentRangeEnd w:id="44"/>
      <w:r>
        <w:rPr>
          <w:rStyle w:val="ac"/>
          <w:rFonts w:ascii="Liberation Serif" w:hAnsi="Liberation Serif" w:cs="Mangal"/>
        </w:rPr>
        <w:commentReference w:id="44"/>
      </w:r>
    </w:p>
    <w:p w14:paraId="0619F89F" w14:textId="77777777" w:rsidR="00D809BE" w:rsidRPr="0011736E" w:rsidRDefault="00D809BE" w:rsidP="00D809BE">
      <w:pPr>
        <w:pStyle w:val="NumLabel11"/>
        <w:rPr>
          <w:rStyle w:val="ListLabel10"/>
        </w:rPr>
      </w:pPr>
      <w:bookmarkStart w:id="45" w:name="_Toc101362109"/>
      <w:r w:rsidRPr="00B9285F">
        <w:rPr>
          <w:rStyle w:val="ListLabel10"/>
          <w:lang w:val="en-US"/>
        </w:rPr>
        <w:t>Functionality</w:t>
      </w:r>
      <w:r w:rsidRPr="0011736E">
        <w:rPr>
          <w:rStyle w:val="ListLabel10"/>
        </w:rPr>
        <w:t xml:space="preserve"> (пока не будет переведено)</w:t>
      </w:r>
      <w:bookmarkEnd w:id="45"/>
    </w:p>
    <w:p w14:paraId="2D639EF0" w14:textId="77777777" w:rsidR="00D809BE" w:rsidRPr="0011736E" w:rsidRDefault="00D809BE" w:rsidP="00D809BE">
      <w:pPr>
        <w:pStyle w:val="Usual"/>
        <w:rPr>
          <w:rStyle w:val="ListLabel10"/>
          <w:lang w:val="en-US"/>
        </w:rPr>
      </w:pPr>
      <w:r w:rsidRPr="0011736E">
        <w:rPr>
          <w:rStyle w:val="ListLabel10"/>
          <w:lang w:val="en-US"/>
        </w:rPr>
        <w:t>Based on sections 1.2 and 1.3 it is possible to determine the requirements for the new program. The already existing programs listed in section 1.3 have disadvantages and do not meet the criteria for recognizing the abuse of progress of games.</w:t>
      </w:r>
    </w:p>
    <w:p w14:paraId="61D53959" w14:textId="77777777" w:rsidR="00D809BE" w:rsidRPr="0011736E" w:rsidRDefault="00D809BE" w:rsidP="00D809BE">
      <w:pPr>
        <w:pStyle w:val="Usual"/>
        <w:rPr>
          <w:rStyle w:val="ListLabel10"/>
          <w:lang w:val="en-US"/>
        </w:rPr>
      </w:pPr>
      <w:r w:rsidRPr="0011736E">
        <w:rPr>
          <w:rStyle w:val="ListLabel10"/>
          <w:lang w:val="en-US"/>
        </w:rPr>
        <w:t>The new tool should have several features to detect suspicious players:</w:t>
      </w:r>
    </w:p>
    <w:p w14:paraId="4C05F535" w14:textId="77777777" w:rsidR="00D809BE" w:rsidRPr="0011736E" w:rsidRDefault="00D809BE" w:rsidP="00D809BE">
      <w:pPr>
        <w:pStyle w:val="Usual"/>
        <w:rPr>
          <w:rStyle w:val="ListLabel10"/>
          <w:lang w:val="en-US"/>
        </w:rPr>
      </w:pPr>
      <w:r w:rsidRPr="0011736E">
        <w:rPr>
          <w:rStyle w:val="ListLabel10"/>
          <w:lang w:val="en-US"/>
        </w:rPr>
        <w:t>1. RTP monitoring of the player's gaming activity (as well as the programs described in section 1.3).</w:t>
      </w:r>
    </w:p>
    <w:p w14:paraId="1B9CBEFC" w14:textId="77777777" w:rsidR="00D809BE" w:rsidRPr="0011736E" w:rsidRDefault="00D809BE" w:rsidP="00D809BE">
      <w:pPr>
        <w:pStyle w:val="Usual"/>
        <w:rPr>
          <w:rStyle w:val="ListLabel10"/>
          <w:lang w:val="en-US"/>
        </w:rPr>
      </w:pPr>
      <w:r w:rsidRPr="0011736E">
        <w:rPr>
          <w:rStyle w:val="ListLabel10"/>
          <w:lang w:val="en-US"/>
        </w:rPr>
        <w:lastRenderedPageBreak/>
        <w:t>2. RTP monitoring of the gaming activity of the entire bank.</w:t>
      </w:r>
    </w:p>
    <w:p w14:paraId="67577D05" w14:textId="77777777" w:rsidR="00D809BE" w:rsidRPr="0011736E" w:rsidRDefault="00D809BE" w:rsidP="00D809BE">
      <w:pPr>
        <w:pStyle w:val="Usual"/>
        <w:rPr>
          <w:rStyle w:val="ListLabel10"/>
          <w:lang w:val="en-US"/>
        </w:rPr>
      </w:pPr>
      <w:r w:rsidRPr="0011736E">
        <w:rPr>
          <w:rStyle w:val="ListLabel10"/>
          <w:lang w:val="en-US"/>
        </w:rPr>
        <w:t>3. Compiling a list of bank players playing only one game.</w:t>
      </w:r>
    </w:p>
    <w:p w14:paraId="226420DB" w14:textId="77777777" w:rsidR="00D809BE" w:rsidRPr="0011736E" w:rsidRDefault="00D809BE" w:rsidP="00D809BE">
      <w:pPr>
        <w:pStyle w:val="Usual"/>
        <w:rPr>
          <w:rStyle w:val="ListLabel10"/>
          <w:lang w:val="en-US"/>
        </w:rPr>
      </w:pPr>
      <w:r w:rsidRPr="0011736E">
        <w:rPr>
          <w:rStyle w:val="ListLabel10"/>
          <w:lang w:val="en-US"/>
        </w:rPr>
        <w:t>Each functionality must have a set of configuration parameters.</w:t>
      </w:r>
    </w:p>
    <w:p w14:paraId="764D2495" w14:textId="77777777" w:rsidR="00D809BE" w:rsidRPr="0011736E" w:rsidRDefault="00D809BE" w:rsidP="00D809BE">
      <w:pPr>
        <w:pStyle w:val="Usual"/>
        <w:rPr>
          <w:rStyle w:val="ListLabel10"/>
          <w:lang w:val="en-US"/>
        </w:rPr>
      </w:pPr>
      <w:r w:rsidRPr="0011736E">
        <w:rPr>
          <w:rStyle w:val="ListLabel10"/>
          <w:lang w:val="en-US"/>
        </w:rPr>
        <w:t>The program must have a notification system for suspicious activity according to the specified configurations and criteria, as well as an emergency game shutdown system when special criteria are met.</w:t>
      </w:r>
    </w:p>
    <w:p w14:paraId="08815CB9" w14:textId="77777777" w:rsidR="00D809BE" w:rsidRPr="00B9285F" w:rsidRDefault="00D809BE" w:rsidP="00D809BE">
      <w:pPr>
        <w:pStyle w:val="NumberedLabel1"/>
        <w:rPr>
          <w:rStyle w:val="ListLabel10"/>
          <w:lang w:val="en-US"/>
        </w:rPr>
      </w:pPr>
      <w:r w:rsidRPr="00B9285F">
        <w:rPr>
          <w:rStyle w:val="ListLabel10"/>
          <w:lang w:val="en-US"/>
        </w:rPr>
        <w:tab/>
      </w:r>
      <w:bookmarkStart w:id="46" w:name="_Toc101362110"/>
      <w:r w:rsidRPr="00B9285F">
        <w:rPr>
          <w:rStyle w:val="ListLabel10"/>
          <w:lang w:val="en-US"/>
        </w:rPr>
        <w:t>RTP Monitoring by the player</w:t>
      </w:r>
      <w:bookmarkEnd w:id="46"/>
    </w:p>
    <w:p w14:paraId="65CECA98" w14:textId="77777777" w:rsidR="00D809BE" w:rsidRPr="0011736E" w:rsidRDefault="00D809BE" w:rsidP="00D809BE">
      <w:pPr>
        <w:pStyle w:val="Usual"/>
        <w:rPr>
          <w:rStyle w:val="ListLabel10"/>
          <w:lang w:val="en-US"/>
        </w:rPr>
      </w:pPr>
      <w:r w:rsidRPr="0011736E">
        <w:rPr>
          <w:rStyle w:val="ListLabel10"/>
          <w:lang w:val="en-US"/>
        </w:rPr>
        <w:t>The program should monitor the activity of each player and calculate the RTP of each game. Based on the game SD, the program should check for deviations of the player's current RTP from the theoretical maximum RTP for a certain number of rounds of game.</w:t>
      </w:r>
    </w:p>
    <w:p w14:paraId="493F1B8F" w14:textId="77777777" w:rsidR="00D809BE" w:rsidRPr="0011736E" w:rsidRDefault="00D809BE" w:rsidP="00D809BE">
      <w:pPr>
        <w:pStyle w:val="Usual"/>
        <w:rPr>
          <w:rStyle w:val="ListLabel10"/>
          <w:lang w:val="en-US"/>
        </w:rPr>
      </w:pPr>
      <w:r w:rsidRPr="0011736E">
        <w:rPr>
          <w:rStyle w:val="ListLabel10"/>
          <w:lang w:val="en-US"/>
        </w:rPr>
        <w:t>The program should calculate (according to formula 1) the maximum RTP for a given number of rounds of a player's game based on the SD. Unlike the AAMS implementation (section 1.3), now SD is available for most games (0011604 thread in mantis).</w:t>
      </w:r>
    </w:p>
    <w:p w14:paraId="15111DD6" w14:textId="77777777" w:rsidR="00D809BE" w:rsidRPr="00B9285F" w:rsidRDefault="00D809BE" w:rsidP="00D809BE">
      <w:pPr>
        <w:pStyle w:val="Usual"/>
        <w:rPr>
          <w:rStyle w:val="ListLabel10"/>
          <w:b/>
          <w:bCs/>
          <w:lang w:val="en-US"/>
        </w:rPr>
      </w:pPr>
      <w:r w:rsidRPr="00B9285F">
        <w:rPr>
          <w:rStyle w:val="ListLabel10"/>
          <w:b/>
          <w:bCs/>
          <w:lang w:val="en-US"/>
        </w:rPr>
        <w:t xml:space="preserve">Formula 1: </w:t>
      </w:r>
    </w:p>
    <w:p w14:paraId="4CB248E6" w14:textId="77777777" w:rsidR="00D809BE" w:rsidRPr="00B9285F" w:rsidRDefault="00D809BE" w:rsidP="00D809BE">
      <w:pPr>
        <w:spacing w:after="160" w:line="360" w:lineRule="auto"/>
        <w:rPr>
          <w:rStyle w:val="ListLabel10"/>
          <w:rFonts w:ascii="Roboto" w:hAnsi="Roboto"/>
          <w:sz w:val="28"/>
          <w:szCs w:val="28"/>
          <w:lang w:val="en-US"/>
        </w:rPr>
      </w:pPr>
      <m:oMathPara>
        <m:oMath>
          <m:r>
            <w:rPr>
              <w:rStyle w:val="ListLabel10"/>
              <w:rFonts w:ascii="Cambria Math" w:hAnsi="Cambria Math"/>
              <w:sz w:val="28"/>
              <w:szCs w:val="28"/>
              <w:lang w:val="en-US"/>
            </w:rPr>
            <m:t xml:space="preserve">Upper RTP Limit </m:t>
          </m:r>
          <m:d>
            <m:dPr>
              <m:ctrlPr>
                <w:rPr>
                  <w:rStyle w:val="ListLabel10"/>
                  <w:rFonts w:ascii="Cambria Math" w:hAnsi="Cambria Math"/>
                  <w:i/>
                  <w:sz w:val="28"/>
                  <w:szCs w:val="28"/>
                  <w:lang w:val="en-US"/>
                </w:rPr>
              </m:ctrlPr>
            </m:dPr>
            <m:e>
              <m:r>
                <w:rPr>
                  <w:rStyle w:val="ListLabel10"/>
                  <w:rFonts w:ascii="Cambria Math" w:hAnsi="Cambria Math"/>
                  <w:sz w:val="28"/>
                  <w:szCs w:val="28"/>
                  <w:lang w:val="en-US"/>
                </w:rPr>
                <m:t>N rounds</m:t>
              </m:r>
            </m:e>
          </m:d>
          <m:r>
            <w:rPr>
              <w:rStyle w:val="ListLabel10"/>
              <w:rFonts w:ascii="Cambria Math" w:hAnsi="Cambria Math"/>
              <w:sz w:val="28"/>
              <w:szCs w:val="28"/>
              <w:lang w:val="en-US"/>
            </w:rPr>
            <m:t>=Model RTP+Confidence Factor, where</m:t>
          </m:r>
        </m:oMath>
      </m:oMathPara>
    </w:p>
    <w:p w14:paraId="6EA37532" w14:textId="77777777" w:rsidR="00D809BE" w:rsidRPr="00B9285F" w:rsidRDefault="00D809BE" w:rsidP="00D809BE">
      <w:pPr>
        <w:spacing w:after="160" w:line="360" w:lineRule="auto"/>
        <w:rPr>
          <w:rStyle w:val="ListLabel10"/>
          <w:rFonts w:ascii="Roboto" w:hAnsi="Roboto"/>
          <w:sz w:val="28"/>
          <w:szCs w:val="28"/>
          <w:lang w:val="en-US"/>
        </w:rPr>
      </w:pPr>
      <m:oMathPara>
        <m:oMath>
          <m:r>
            <w:rPr>
              <w:rStyle w:val="ListLabel10"/>
              <w:rFonts w:ascii="Cambria Math" w:hAnsi="Cambria Math"/>
              <w:sz w:val="28"/>
              <w:szCs w:val="28"/>
              <w:lang w:val="en-US"/>
            </w:rPr>
            <m:t>Confidence Factor=Critical value*Standard Error, where</m:t>
          </m:r>
        </m:oMath>
      </m:oMathPara>
    </w:p>
    <w:p w14:paraId="0FD3F09C" w14:textId="77777777" w:rsidR="00D809BE" w:rsidRPr="00B9285F" w:rsidRDefault="00D809BE" w:rsidP="00D809BE">
      <w:pPr>
        <w:spacing w:after="160" w:line="360" w:lineRule="auto"/>
        <w:rPr>
          <w:rStyle w:val="ListLabel10"/>
          <w:rFonts w:ascii="Roboto" w:hAnsi="Roboto"/>
          <w:sz w:val="28"/>
          <w:szCs w:val="28"/>
          <w:lang w:val="en-US"/>
        </w:rPr>
      </w:pPr>
      <m:oMathPara>
        <m:oMath>
          <m:r>
            <w:rPr>
              <w:rStyle w:val="ListLabel10"/>
              <w:rFonts w:ascii="Cambria Math" w:hAnsi="Cambria Math"/>
              <w:sz w:val="28"/>
              <w:szCs w:val="28"/>
              <w:lang w:val="en-US"/>
            </w:rPr>
            <m:t>Standard Error=</m:t>
          </m:r>
          <m:f>
            <m:fPr>
              <m:ctrlPr>
                <w:rPr>
                  <w:rStyle w:val="ListLabel10"/>
                  <w:rFonts w:ascii="Cambria Math" w:hAnsi="Cambria Math"/>
                  <w:i/>
                  <w:sz w:val="28"/>
                  <w:szCs w:val="28"/>
                  <w:lang w:val="en-US"/>
                </w:rPr>
              </m:ctrlPr>
            </m:fPr>
            <m:num>
              <m:r>
                <w:rPr>
                  <w:rStyle w:val="ListLabel10"/>
                  <w:rFonts w:ascii="Cambria Math" w:hAnsi="Cambria Math"/>
                  <w:sz w:val="28"/>
                  <w:szCs w:val="28"/>
                  <w:lang w:val="en-US"/>
                </w:rPr>
                <m:t>SD</m:t>
              </m:r>
            </m:num>
            <m:den>
              <m:rad>
                <m:radPr>
                  <m:ctrlPr>
                    <w:rPr>
                      <w:rStyle w:val="ListLabel10"/>
                      <w:rFonts w:ascii="Cambria Math" w:hAnsi="Cambria Math"/>
                      <w:i/>
                      <w:sz w:val="28"/>
                      <w:szCs w:val="28"/>
                      <w:lang w:val="en-US"/>
                    </w:rPr>
                  </m:ctrlPr>
                </m:radPr>
                <m:deg>
                  <m:r>
                    <w:rPr>
                      <w:rStyle w:val="ListLabel10"/>
                      <w:rFonts w:ascii="Cambria Math" w:hAnsi="Cambria Math"/>
                      <w:sz w:val="28"/>
                      <w:szCs w:val="28"/>
                      <w:lang w:val="en-US"/>
                    </w:rPr>
                    <m:t>2</m:t>
                  </m:r>
                </m:deg>
                <m:e>
                  <m:r>
                    <w:rPr>
                      <w:rStyle w:val="ListLabel10"/>
                      <w:rFonts w:ascii="Cambria Math" w:hAnsi="Cambria Math"/>
                      <w:sz w:val="28"/>
                      <w:szCs w:val="28"/>
                      <w:lang w:val="en-US"/>
                    </w:rPr>
                    <m:t>Rounds Count</m:t>
                  </m:r>
                </m:e>
              </m:rad>
            </m:den>
          </m:f>
          <m:r>
            <w:rPr>
              <w:rStyle w:val="ListLabel10"/>
              <w:rFonts w:ascii="Cambria Math" w:hAnsi="Cambria Math"/>
              <w:sz w:val="28"/>
              <w:szCs w:val="28"/>
              <w:lang w:val="en-US"/>
            </w:rPr>
            <m:t xml:space="preserve"> </m:t>
          </m:r>
        </m:oMath>
      </m:oMathPara>
    </w:p>
    <w:p w14:paraId="50C24472" w14:textId="77777777" w:rsidR="00D809BE" w:rsidRPr="0011736E" w:rsidRDefault="00D809BE" w:rsidP="00D809BE">
      <w:pPr>
        <w:pStyle w:val="Usual"/>
        <w:rPr>
          <w:rStyle w:val="ListLabel10"/>
          <w:lang w:val="en-US"/>
        </w:rPr>
      </w:pPr>
      <w:r w:rsidRPr="0011736E">
        <w:rPr>
          <w:rStyle w:val="ListLabel10"/>
          <w:lang w:val="en-US"/>
        </w:rPr>
        <w:t xml:space="preserve">If the calculation based on SD is too resource intensive and impossible to implement, the program should use another method. </w:t>
      </w:r>
    </w:p>
    <w:p w14:paraId="47C8B6F6" w14:textId="77777777" w:rsidR="00D809BE" w:rsidRPr="0011736E" w:rsidRDefault="00D809BE" w:rsidP="00D809BE">
      <w:pPr>
        <w:pStyle w:val="Usual"/>
        <w:rPr>
          <w:rStyle w:val="ListLabel10"/>
          <w:lang w:val="en-US"/>
        </w:rPr>
      </w:pPr>
      <w:r w:rsidRPr="0011736E">
        <w:rPr>
          <w:rStyle w:val="ListLabel10"/>
          <w:lang w:val="en-US"/>
        </w:rPr>
        <w:lastRenderedPageBreak/>
        <w:t xml:space="preserve">Based on the SD of each game, the intervals of rounds and the corresponding limit of the maximum RTP for these intervals should be calculated. </w:t>
      </w:r>
    </w:p>
    <w:p w14:paraId="7A1FC445" w14:textId="77777777" w:rsidR="00D809BE" w:rsidRPr="0011736E" w:rsidRDefault="00D809BE" w:rsidP="00D809BE">
      <w:pPr>
        <w:pStyle w:val="Usual"/>
        <w:rPr>
          <w:rStyle w:val="ListLabel10"/>
          <w:lang w:val="en-US"/>
        </w:rPr>
      </w:pPr>
      <w:r w:rsidRPr="0011736E">
        <w:rPr>
          <w:rStyle w:val="ListLabel10"/>
          <w:lang w:val="en-US"/>
        </w:rPr>
        <w:t xml:space="preserve">That is, the functionality is similar to the implementation of Fraud Control (section 1.2) but with higher discretization, and also based on the SD of each game. In such a case, the discretization parameter (the number of such intervals) must be configurable. </w:t>
      </w:r>
    </w:p>
    <w:p w14:paraId="2FB98128" w14:textId="77777777" w:rsidR="00D809BE" w:rsidRPr="0011736E" w:rsidRDefault="00D809BE" w:rsidP="00D809BE">
      <w:pPr>
        <w:pStyle w:val="Usual"/>
        <w:rPr>
          <w:rStyle w:val="ListLabel10"/>
          <w:lang w:val="en-US"/>
        </w:rPr>
      </w:pPr>
      <w:r w:rsidRPr="0011736E">
        <w:rPr>
          <w:rStyle w:val="ListLabel10"/>
          <w:lang w:val="en-US"/>
        </w:rPr>
        <w:t>That is, for a specific game, an interval is taken from 10,000 rounds (minimum) to 10,000,000 rounds (maximum for sufficient accuracy), the parameter N (discretization frequency) is selected, after which, based on the SD of this game, intervals of the following form are compiled (for example, the discretization is 10,000 rounds):</w:t>
      </w:r>
    </w:p>
    <w:p w14:paraId="7A9C9932" w14:textId="77777777" w:rsidR="00D809BE" w:rsidRPr="0011736E" w:rsidRDefault="00D809BE" w:rsidP="00D809BE">
      <w:pPr>
        <w:pStyle w:val="Usual"/>
        <w:rPr>
          <w:rStyle w:val="ListLabel10"/>
          <w:lang w:val="en-US"/>
        </w:rPr>
      </w:pPr>
      <w:r w:rsidRPr="0011736E">
        <w:rPr>
          <w:rStyle w:val="ListLabel10"/>
          <w:lang w:val="en-US"/>
        </w:rPr>
        <w:t>1. 10,000-20,000:</w:t>
      </w:r>
    </w:p>
    <w:p w14:paraId="64ADFFCF" w14:textId="77777777" w:rsidR="00D809BE" w:rsidRPr="0011736E" w:rsidRDefault="00D809BE" w:rsidP="00D809BE">
      <w:pPr>
        <w:pStyle w:val="Usual"/>
        <w:rPr>
          <w:rStyle w:val="ListLabel10"/>
          <w:lang w:val="en-US"/>
        </w:rPr>
      </w:pPr>
      <w:r w:rsidRPr="0011736E">
        <w:rPr>
          <w:rStyle w:val="ListLabel10"/>
          <w:lang w:val="en-US"/>
        </w:rPr>
        <w:tab/>
        <w:t>RTP Max 1.98 – Calculated based on formula 1 for the arithmetic average of the number of rounds from the interval (15 000).</w:t>
      </w:r>
    </w:p>
    <w:p w14:paraId="023B90BA" w14:textId="77777777" w:rsidR="00D809BE" w:rsidRPr="0011736E" w:rsidRDefault="00D809BE" w:rsidP="00D809BE">
      <w:pPr>
        <w:pStyle w:val="Usual"/>
        <w:rPr>
          <w:rStyle w:val="ListLabel10"/>
          <w:lang w:val="en-US"/>
        </w:rPr>
      </w:pPr>
      <w:r w:rsidRPr="0011736E">
        <w:rPr>
          <w:rStyle w:val="ListLabel10"/>
          <w:lang w:val="en-US"/>
        </w:rPr>
        <w:t>2. 20,000 - 30,000:</w:t>
      </w:r>
    </w:p>
    <w:p w14:paraId="422BF1F5" w14:textId="77777777" w:rsidR="00D809BE" w:rsidRPr="0011736E" w:rsidRDefault="00D809BE" w:rsidP="00D809BE">
      <w:pPr>
        <w:pStyle w:val="Usual"/>
        <w:rPr>
          <w:rStyle w:val="ListLabel10"/>
          <w:lang w:val="en-US"/>
        </w:rPr>
      </w:pPr>
      <w:r w:rsidRPr="0011736E">
        <w:rPr>
          <w:rStyle w:val="ListLabel10"/>
          <w:lang w:val="en-US"/>
        </w:rPr>
        <w:tab/>
        <w:t>RTP Max 1.96</w:t>
      </w:r>
    </w:p>
    <w:p w14:paraId="2AEE1B4D" w14:textId="77777777" w:rsidR="00D809BE" w:rsidRPr="0011736E" w:rsidRDefault="00D809BE" w:rsidP="00D809BE">
      <w:pPr>
        <w:pStyle w:val="Usual"/>
        <w:rPr>
          <w:rStyle w:val="ListLabel10"/>
          <w:lang w:val="en-US"/>
        </w:rPr>
      </w:pPr>
      <w:r w:rsidRPr="0011736E">
        <w:rPr>
          <w:rStyle w:val="ListLabel10"/>
          <w:lang w:val="en-US"/>
        </w:rPr>
        <w:t>And so on.</w:t>
      </w:r>
    </w:p>
    <w:p w14:paraId="0B9A148B" w14:textId="77777777" w:rsidR="00D809BE" w:rsidRPr="0011736E" w:rsidRDefault="00D809BE" w:rsidP="00D809BE">
      <w:pPr>
        <w:pStyle w:val="Usual"/>
        <w:rPr>
          <w:rStyle w:val="ListLabel10"/>
          <w:lang w:val="en-US"/>
        </w:rPr>
      </w:pPr>
      <w:r w:rsidRPr="0011736E">
        <w:rPr>
          <w:rStyle w:val="ListLabel10"/>
          <w:lang w:val="en-US"/>
        </w:rPr>
        <w:t>Monitoring must start at a minimum of 10,000 rounds for a game of player.</w:t>
      </w:r>
    </w:p>
    <w:p w14:paraId="3112DB7C" w14:textId="77777777" w:rsidR="00D809BE" w:rsidRPr="0011736E" w:rsidRDefault="00D809BE" w:rsidP="00D809BE">
      <w:pPr>
        <w:pStyle w:val="Usual"/>
        <w:rPr>
          <w:rStyle w:val="ListLabel10"/>
          <w:lang w:val="en-US"/>
        </w:rPr>
      </w:pPr>
      <w:r w:rsidRPr="0011736E">
        <w:rPr>
          <w:rStyle w:val="ListLabel10"/>
          <w:lang w:val="en-US"/>
        </w:rPr>
        <w:t>If the monitoring detects that the RTP of the player's game is exceeded, then information about the game and the player must send a notification and process this case in accordance with section 2.5.</w:t>
      </w:r>
    </w:p>
    <w:p w14:paraId="3B7AE65C" w14:textId="77777777" w:rsidR="00D809BE" w:rsidRPr="00B9285F" w:rsidRDefault="00D809BE" w:rsidP="00D809BE">
      <w:pPr>
        <w:pStyle w:val="NumberedLabel1"/>
        <w:rPr>
          <w:rStyle w:val="ListLabel10"/>
          <w:lang w:val="en-US"/>
        </w:rPr>
      </w:pPr>
      <w:r w:rsidRPr="00B9285F">
        <w:rPr>
          <w:rStyle w:val="ListLabel10"/>
          <w:lang w:val="en-US"/>
        </w:rPr>
        <w:lastRenderedPageBreak/>
        <w:tab/>
      </w:r>
      <w:bookmarkStart w:id="47" w:name="_Toc101362111"/>
      <w:r w:rsidRPr="00B9285F">
        <w:rPr>
          <w:rStyle w:val="ListLabel10"/>
          <w:lang w:val="en-US"/>
        </w:rPr>
        <w:t xml:space="preserve">Bank RTP Monitoring </w:t>
      </w:r>
      <w:r w:rsidRPr="0023100D">
        <w:rPr>
          <w:rStyle w:val="ListLabel10"/>
          <w:highlight w:val="yellow"/>
          <w:lang w:val="en-US"/>
        </w:rPr>
        <w:t>(TBD)</w:t>
      </w:r>
      <w:bookmarkEnd w:id="47"/>
    </w:p>
    <w:p w14:paraId="74E427BE" w14:textId="77777777" w:rsidR="00D809BE" w:rsidRPr="0011736E" w:rsidRDefault="00D809BE" w:rsidP="00D809BE">
      <w:pPr>
        <w:pStyle w:val="Usual"/>
        <w:rPr>
          <w:rStyle w:val="ListLabel10"/>
          <w:lang w:val="en-US"/>
        </w:rPr>
      </w:pPr>
      <w:r w:rsidRPr="0011736E">
        <w:rPr>
          <w:rStyle w:val="ListLabel10"/>
          <w:lang w:val="en-US"/>
        </w:rPr>
        <w:t>This functionality should use the methods of checking the deviation of the RTP of games based on the SD as for section 2.1, but for the entire bank. This check should be performed only once in a certain period (pre-configured and measured in days).</w:t>
      </w:r>
    </w:p>
    <w:p w14:paraId="6FD5996F" w14:textId="77777777" w:rsidR="00D809BE" w:rsidRPr="0011736E" w:rsidRDefault="00D809BE" w:rsidP="00D809BE">
      <w:pPr>
        <w:pStyle w:val="Usual"/>
        <w:rPr>
          <w:rStyle w:val="ListLabel10"/>
          <w:lang w:val="en-US"/>
        </w:rPr>
      </w:pPr>
      <w:r w:rsidRPr="0011736E">
        <w:rPr>
          <w:rStyle w:val="ListLabel10"/>
          <w:lang w:val="en-US"/>
        </w:rPr>
        <w:t xml:space="preserve">If the check is configured once a day, then the program should check the deviation of the RTP of each game on the bank, considering the number of rounds and based on the SD of the game every day. </w:t>
      </w:r>
    </w:p>
    <w:p w14:paraId="706C2970" w14:textId="77777777" w:rsidR="00D809BE" w:rsidRPr="0011736E" w:rsidRDefault="00D809BE" w:rsidP="00D809BE">
      <w:pPr>
        <w:pStyle w:val="Usual"/>
        <w:rPr>
          <w:rStyle w:val="ListLabel10"/>
          <w:lang w:val="en-US"/>
        </w:rPr>
      </w:pPr>
      <w:r w:rsidRPr="0011736E">
        <w:rPr>
          <w:rStyle w:val="ListLabel10"/>
          <w:lang w:val="en-US"/>
        </w:rPr>
        <w:t>If the current RTP for any case exceeds the calculated one, then the program must send a notification and process this case in accordance with section 2.5.</w:t>
      </w:r>
    </w:p>
    <w:p w14:paraId="007EA01B" w14:textId="77777777" w:rsidR="00D809BE" w:rsidRPr="00B9285F" w:rsidRDefault="00D809BE" w:rsidP="00D809BE">
      <w:pPr>
        <w:pStyle w:val="NumberedLabel1"/>
        <w:rPr>
          <w:rStyle w:val="ListLabel10"/>
          <w:lang w:val="en-US"/>
        </w:rPr>
      </w:pPr>
      <w:r w:rsidRPr="00B9285F">
        <w:rPr>
          <w:rStyle w:val="ListLabel10"/>
          <w:lang w:val="en-US"/>
        </w:rPr>
        <w:tab/>
      </w:r>
      <w:bookmarkStart w:id="48" w:name="_Toc101362112"/>
      <w:r w:rsidRPr="00B9285F">
        <w:rPr>
          <w:rStyle w:val="ListLabel10"/>
          <w:lang w:val="en-US"/>
        </w:rPr>
        <w:t xml:space="preserve">Checking accounts with one game </w:t>
      </w:r>
      <w:r w:rsidRPr="00B60FC8">
        <w:rPr>
          <w:rStyle w:val="ListLabel10"/>
          <w:highlight w:val="yellow"/>
          <w:lang w:val="en-US"/>
        </w:rPr>
        <w:t>(TBD)</w:t>
      </w:r>
      <w:bookmarkEnd w:id="48"/>
    </w:p>
    <w:p w14:paraId="14D0ED60" w14:textId="77777777" w:rsidR="00D809BE" w:rsidRPr="0011736E" w:rsidRDefault="00D809BE" w:rsidP="00D809BE">
      <w:pPr>
        <w:pStyle w:val="Usual"/>
        <w:rPr>
          <w:rStyle w:val="ListLabel10"/>
          <w:lang w:val="en-US"/>
        </w:rPr>
      </w:pPr>
      <w:r w:rsidRPr="0011736E">
        <w:rPr>
          <w:rStyle w:val="ListLabel10"/>
          <w:lang w:val="en-US"/>
        </w:rPr>
        <w:t>Since RTP monitoring can only work with 10,000+ played rounds for a game, it is difficult to track accounts that exploit the vulnerability of one game on a small number of rounds. In addition, players often use multi-accounting (as it was in 1.1.2). It was also noticed that in most cases where the vulnerability of the game was used, the player played only this game. This functionality should allow detecting large increases in accounts that play only one game and have an RTP&gt;100.</w:t>
      </w:r>
    </w:p>
    <w:p w14:paraId="2E2F2CE1" w14:textId="77777777" w:rsidR="00D809BE" w:rsidRPr="0011736E" w:rsidRDefault="00D809BE" w:rsidP="00D809BE">
      <w:pPr>
        <w:pStyle w:val="Usual"/>
        <w:rPr>
          <w:rStyle w:val="ListLabel10"/>
          <w:lang w:val="en-US"/>
        </w:rPr>
      </w:pPr>
      <w:r w:rsidRPr="0011736E">
        <w:rPr>
          <w:rStyle w:val="ListLabel10"/>
          <w:lang w:val="en-US"/>
        </w:rPr>
        <w:t>This functionality must be properly configured. The check should take place every few days (set during configuration).</w:t>
      </w:r>
    </w:p>
    <w:p w14:paraId="62D99122" w14:textId="77777777" w:rsidR="00D809BE" w:rsidRPr="0011736E" w:rsidRDefault="00D809BE" w:rsidP="00D809BE">
      <w:pPr>
        <w:pStyle w:val="Usual"/>
        <w:rPr>
          <w:rStyle w:val="ListLabel10"/>
          <w:lang w:val="en-US"/>
        </w:rPr>
      </w:pPr>
      <w:r w:rsidRPr="0011736E">
        <w:rPr>
          <w:rStyle w:val="ListLabel10"/>
          <w:lang w:val="en-US"/>
        </w:rPr>
        <w:t>The program should check how many new accounts have appeared that have played only one game (only for REAL mode) and have an RTP&gt;X% (X – configurable parameter). If during the checking period the number of such accounts for any game exceeded N (configurable parameter), then the program should send a notification (in accordance with section 2.5).</w:t>
      </w:r>
    </w:p>
    <w:p w14:paraId="4FA1C24B" w14:textId="77777777" w:rsidR="00D809BE" w:rsidRPr="0011736E" w:rsidRDefault="00D809BE" w:rsidP="00D809BE">
      <w:pPr>
        <w:pStyle w:val="Usual"/>
        <w:rPr>
          <w:rStyle w:val="ListLabel10"/>
          <w:lang w:val="en-US"/>
        </w:rPr>
      </w:pPr>
      <w:r w:rsidRPr="0011736E">
        <w:rPr>
          <w:rStyle w:val="ListLabel10"/>
          <w:lang w:val="en-US"/>
        </w:rPr>
        <w:lastRenderedPageBreak/>
        <w:t>The program should also check players who were on the list of the previous check interval. If there are accounts that have increased RTP and still play only one game, then the program should notify about these players at the current checking period.</w:t>
      </w:r>
    </w:p>
    <w:p w14:paraId="0BA79FD9" w14:textId="77777777" w:rsidR="00D809BE" w:rsidRPr="00B9285F" w:rsidRDefault="00D809BE" w:rsidP="00D809BE">
      <w:pPr>
        <w:pStyle w:val="NumberedLabel1"/>
        <w:rPr>
          <w:rStyle w:val="ListLabel10"/>
          <w:lang w:val="en-US"/>
        </w:rPr>
      </w:pPr>
      <w:r w:rsidRPr="00B9285F">
        <w:rPr>
          <w:rStyle w:val="ListLabel10"/>
          <w:lang w:val="en-US"/>
        </w:rPr>
        <w:tab/>
      </w:r>
      <w:bookmarkStart w:id="49" w:name="_Toc101362113"/>
      <w:r w:rsidRPr="00B9285F">
        <w:rPr>
          <w:rStyle w:val="ListLabel10"/>
          <w:lang w:val="en-US"/>
        </w:rPr>
        <w:t>Notifications and handling</w:t>
      </w:r>
      <w:bookmarkEnd w:id="49"/>
    </w:p>
    <w:p w14:paraId="38AC1130" w14:textId="77777777" w:rsidR="00D809BE" w:rsidRPr="0011736E" w:rsidRDefault="00D809BE" w:rsidP="00D809BE">
      <w:pPr>
        <w:pStyle w:val="Usual"/>
        <w:rPr>
          <w:rStyle w:val="ListLabel10"/>
          <w:lang w:val="en-US"/>
        </w:rPr>
      </w:pPr>
      <w:r w:rsidRPr="0011736E">
        <w:rPr>
          <w:rStyle w:val="ListLabel10"/>
          <w:lang w:val="en-US"/>
        </w:rPr>
        <w:t>For functionalities 2.1 - 2.3 there should be a notification system using email. The program should have a list of common email addresses (for all cases of the entire cluster) as well as the ability to specify specific email addresses for each bank.</w:t>
      </w:r>
    </w:p>
    <w:p w14:paraId="3C1C319C" w14:textId="77777777" w:rsidR="00D809BE" w:rsidRPr="0011736E" w:rsidRDefault="00D809BE" w:rsidP="00D809BE">
      <w:pPr>
        <w:pStyle w:val="Usual"/>
        <w:rPr>
          <w:rStyle w:val="ListLabel10"/>
          <w:lang w:val="en-US"/>
        </w:rPr>
      </w:pPr>
      <w:r w:rsidRPr="0011736E">
        <w:rPr>
          <w:rStyle w:val="ListLabel10"/>
          <w:lang w:val="en-US"/>
        </w:rPr>
        <w:t>In the event of an alarm recipients should receive an email of the following form:</w:t>
      </w:r>
    </w:p>
    <w:p w14:paraId="20A7F8FA" w14:textId="77777777" w:rsidR="00D809BE" w:rsidRPr="0011736E" w:rsidRDefault="00D809BE" w:rsidP="00D809BE">
      <w:pPr>
        <w:pStyle w:val="Usual"/>
        <w:numPr>
          <w:ilvl w:val="0"/>
          <w:numId w:val="26"/>
        </w:numPr>
        <w:rPr>
          <w:rStyle w:val="ListLabel10"/>
          <w:lang w:val="en-US"/>
        </w:rPr>
      </w:pPr>
      <w:r w:rsidRPr="0011736E">
        <w:rPr>
          <w:rStyle w:val="ListLabel10"/>
          <w:lang w:val="en-US"/>
        </w:rPr>
        <w:t>For RTP Monitoring by player.</w:t>
      </w:r>
    </w:p>
    <w:tbl>
      <w:tblPr>
        <w:tblStyle w:val="aa"/>
        <w:tblW w:w="0" w:type="auto"/>
        <w:tblLook w:val="04A0" w:firstRow="1" w:lastRow="0" w:firstColumn="1" w:lastColumn="0" w:noHBand="0" w:noVBand="1"/>
      </w:tblPr>
      <w:tblGrid>
        <w:gridCol w:w="4672"/>
        <w:gridCol w:w="4673"/>
      </w:tblGrid>
      <w:tr w:rsidR="00D809BE" w:rsidRPr="0089203A" w14:paraId="1477F1D3" w14:textId="77777777" w:rsidTr="005C533D">
        <w:tc>
          <w:tcPr>
            <w:tcW w:w="4672" w:type="dxa"/>
          </w:tcPr>
          <w:p w14:paraId="67075759" w14:textId="77777777" w:rsidR="00D809BE" w:rsidRDefault="00D809BE" w:rsidP="005C533D">
            <w:pPr>
              <w:pStyle w:val="Usual"/>
              <w:spacing w:after="0" w:line="276" w:lineRule="auto"/>
            </w:pPr>
            <w:proofErr w:type="spellStart"/>
            <w:r>
              <w:t>Title</w:t>
            </w:r>
            <w:proofErr w:type="spellEnd"/>
          </w:p>
        </w:tc>
        <w:tc>
          <w:tcPr>
            <w:tcW w:w="4673" w:type="dxa"/>
          </w:tcPr>
          <w:p w14:paraId="1FAEEAF1" w14:textId="77777777" w:rsidR="00D809BE" w:rsidRPr="0023100D" w:rsidRDefault="00D809BE" w:rsidP="005C533D">
            <w:pPr>
              <w:pStyle w:val="Usual"/>
              <w:spacing w:after="0" w:line="276" w:lineRule="auto"/>
              <w:rPr>
                <w:lang w:val="en-US"/>
              </w:rPr>
            </w:pPr>
            <w:r w:rsidRPr="0023100D">
              <w:rPr>
                <w:lang w:val="en-US"/>
              </w:rPr>
              <w:t>Fraud Control: RTP for player [EXT_ID]</w:t>
            </w:r>
          </w:p>
        </w:tc>
      </w:tr>
      <w:tr w:rsidR="00D809BE" w:rsidRPr="0089203A" w14:paraId="7D1F9AA0" w14:textId="77777777" w:rsidTr="005C533D">
        <w:trPr>
          <w:trHeight w:val="4743"/>
        </w:trPr>
        <w:tc>
          <w:tcPr>
            <w:tcW w:w="9345" w:type="dxa"/>
            <w:gridSpan w:val="2"/>
          </w:tcPr>
          <w:p w14:paraId="5884F010" w14:textId="77777777" w:rsidR="00D809BE" w:rsidRPr="0023100D" w:rsidRDefault="00D809BE" w:rsidP="005C533D">
            <w:pPr>
              <w:pStyle w:val="Usual"/>
              <w:spacing w:after="0" w:line="276" w:lineRule="auto"/>
              <w:rPr>
                <w:lang w:val="en-US"/>
              </w:rPr>
            </w:pPr>
            <w:r w:rsidRPr="0023100D">
              <w:rPr>
                <w:lang w:val="en-US"/>
              </w:rPr>
              <w:t>The player's RTP has exceeded normal values:</w:t>
            </w:r>
          </w:p>
          <w:p w14:paraId="7EFA696E" w14:textId="77777777" w:rsidR="00D809BE" w:rsidRPr="0023100D" w:rsidRDefault="00D809BE" w:rsidP="005C533D">
            <w:pPr>
              <w:pStyle w:val="Usual"/>
              <w:spacing w:after="0" w:line="276" w:lineRule="auto"/>
              <w:rPr>
                <w:lang w:val="en-US"/>
              </w:rPr>
            </w:pPr>
            <w:r w:rsidRPr="0023100D">
              <w:rPr>
                <w:lang w:val="en-US"/>
              </w:rPr>
              <w:t>[CLUSTER] – bank [BANK];</w:t>
            </w:r>
          </w:p>
          <w:p w14:paraId="67AB9612" w14:textId="77777777" w:rsidR="00D809BE" w:rsidRPr="0023100D" w:rsidRDefault="00D809BE" w:rsidP="005C533D">
            <w:pPr>
              <w:pStyle w:val="Usual"/>
              <w:spacing w:after="0" w:line="276" w:lineRule="auto"/>
              <w:rPr>
                <w:lang w:val="en-US"/>
              </w:rPr>
            </w:pPr>
            <w:proofErr w:type="spellStart"/>
            <w:r w:rsidRPr="0023100D">
              <w:rPr>
                <w:lang w:val="en-US"/>
              </w:rPr>
              <w:t>ExtId</w:t>
            </w:r>
            <w:proofErr w:type="spellEnd"/>
            <w:r w:rsidRPr="0023100D">
              <w:rPr>
                <w:lang w:val="en-US"/>
              </w:rPr>
              <w:t>: [EXT_ID];</w:t>
            </w:r>
          </w:p>
          <w:p w14:paraId="3CA92D25" w14:textId="77777777" w:rsidR="00D809BE" w:rsidRPr="0023100D" w:rsidRDefault="00D809BE" w:rsidP="005C533D">
            <w:pPr>
              <w:pStyle w:val="Usual"/>
              <w:spacing w:after="0" w:line="276" w:lineRule="auto"/>
              <w:rPr>
                <w:lang w:val="en-US"/>
              </w:rPr>
            </w:pPr>
            <w:r w:rsidRPr="0023100D">
              <w:rPr>
                <w:lang w:val="en-US"/>
              </w:rPr>
              <w:t>Game: [GAME_NAME];</w:t>
            </w:r>
          </w:p>
          <w:p w14:paraId="4135C0E7" w14:textId="77777777" w:rsidR="00D809BE" w:rsidRPr="0023100D" w:rsidRDefault="00D809BE" w:rsidP="005C533D">
            <w:pPr>
              <w:pStyle w:val="Usual"/>
              <w:spacing w:after="0" w:line="276" w:lineRule="auto"/>
              <w:rPr>
                <w:lang w:val="en-US"/>
              </w:rPr>
            </w:pPr>
            <w:r w:rsidRPr="0023100D">
              <w:rPr>
                <w:lang w:val="en-US"/>
              </w:rPr>
              <w:t>RTP of player for this game: [CURRENT_RTP];</w:t>
            </w:r>
          </w:p>
          <w:p w14:paraId="46363D4D" w14:textId="77777777" w:rsidR="00D809BE" w:rsidRPr="0023100D" w:rsidRDefault="00D809BE" w:rsidP="005C533D">
            <w:pPr>
              <w:pStyle w:val="Usual"/>
              <w:spacing w:after="0" w:line="276" w:lineRule="auto"/>
              <w:rPr>
                <w:lang w:val="en-US"/>
              </w:rPr>
            </w:pPr>
            <w:r w:rsidRPr="0023100D">
              <w:rPr>
                <w:lang w:val="en-US"/>
              </w:rPr>
              <w:t>Theoretical RTP: [RTP];</w:t>
            </w:r>
          </w:p>
          <w:p w14:paraId="29DA9594" w14:textId="77777777" w:rsidR="00D809BE" w:rsidRPr="0023100D" w:rsidRDefault="00D809BE" w:rsidP="005C533D">
            <w:pPr>
              <w:pStyle w:val="Usual"/>
              <w:spacing w:after="0" w:line="276" w:lineRule="auto"/>
              <w:rPr>
                <w:lang w:val="en-US"/>
              </w:rPr>
            </w:pPr>
            <w:proofErr w:type="spellStart"/>
            <w:r w:rsidRPr="0023100D">
              <w:rPr>
                <w:lang w:val="en-US"/>
              </w:rPr>
              <w:t>GameSessionId</w:t>
            </w:r>
            <w:proofErr w:type="spellEnd"/>
            <w:r w:rsidRPr="0023100D">
              <w:rPr>
                <w:lang w:val="en-US"/>
              </w:rPr>
              <w:t>: [GAMESESSION_ID];</w:t>
            </w:r>
          </w:p>
          <w:p w14:paraId="41A92A1A" w14:textId="77777777" w:rsidR="00D809BE" w:rsidRPr="0023100D" w:rsidRDefault="00D809BE" w:rsidP="005C533D">
            <w:pPr>
              <w:pStyle w:val="Usual"/>
              <w:spacing w:after="0" w:line="276" w:lineRule="auto"/>
              <w:rPr>
                <w:lang w:val="en-US"/>
              </w:rPr>
            </w:pPr>
            <w:r w:rsidRPr="0023100D">
              <w:rPr>
                <w:lang w:val="en-US"/>
              </w:rPr>
              <w:t>Total rounds for this game: [TOTAL_ROUNDS];</w:t>
            </w:r>
          </w:p>
          <w:p w14:paraId="11C11166" w14:textId="77777777" w:rsidR="00D809BE" w:rsidRPr="0023100D" w:rsidRDefault="00D809BE" w:rsidP="005C533D">
            <w:pPr>
              <w:pStyle w:val="Usual"/>
              <w:spacing w:after="0" w:line="276" w:lineRule="auto"/>
              <w:rPr>
                <w:lang w:val="en-US"/>
              </w:rPr>
            </w:pPr>
            <w:r w:rsidRPr="0023100D">
              <w:rPr>
                <w:lang w:val="en-US"/>
              </w:rPr>
              <w:t>Total Bets (EUR): [TOTAL_BETS_IN_EUR];</w:t>
            </w:r>
          </w:p>
          <w:p w14:paraId="36C52363" w14:textId="77777777" w:rsidR="00D809BE" w:rsidRPr="0023100D" w:rsidRDefault="00D809BE" w:rsidP="005C533D">
            <w:pPr>
              <w:pStyle w:val="Usual"/>
              <w:spacing w:after="0" w:line="276" w:lineRule="auto"/>
              <w:rPr>
                <w:lang w:val="en-US"/>
              </w:rPr>
            </w:pPr>
            <w:r w:rsidRPr="0023100D">
              <w:rPr>
                <w:lang w:val="en-US"/>
              </w:rPr>
              <w:t>Total Wins (EUR): [TOTAL_WINS_IN_EUR];</w:t>
            </w:r>
          </w:p>
          <w:p w14:paraId="43EB62AF" w14:textId="77777777" w:rsidR="00D809BE" w:rsidRPr="0023100D" w:rsidRDefault="00D809BE" w:rsidP="005C533D">
            <w:pPr>
              <w:pStyle w:val="Usual"/>
              <w:spacing w:after="0" w:line="276" w:lineRule="auto"/>
              <w:rPr>
                <w:lang w:val="en-US"/>
              </w:rPr>
            </w:pPr>
            <w:r w:rsidRPr="0023100D">
              <w:rPr>
                <w:lang w:val="en-US"/>
              </w:rPr>
              <w:t>The game turned off on this bank. (Optional)</w:t>
            </w:r>
          </w:p>
          <w:p w14:paraId="3835A59F" w14:textId="77777777" w:rsidR="00D809BE" w:rsidRPr="0023100D" w:rsidRDefault="00D809BE" w:rsidP="005C533D">
            <w:pPr>
              <w:pStyle w:val="Usual"/>
              <w:spacing w:after="0" w:line="276" w:lineRule="auto"/>
              <w:rPr>
                <w:lang w:val="en-US"/>
              </w:rPr>
            </w:pPr>
            <w:r w:rsidRPr="0023100D">
              <w:rPr>
                <w:lang w:val="en-US"/>
              </w:rPr>
              <w:t>Link to control panel: [link to the interface where it is possible to confirm the absence of problems and disable repeated notifications for this player]</w:t>
            </w:r>
          </w:p>
        </w:tc>
      </w:tr>
    </w:tbl>
    <w:p w14:paraId="407BF279" w14:textId="77777777" w:rsidR="00D809BE" w:rsidRPr="0011736E" w:rsidRDefault="00D809BE" w:rsidP="00D809BE">
      <w:pPr>
        <w:spacing w:after="160" w:line="259" w:lineRule="auto"/>
        <w:rPr>
          <w:rStyle w:val="ListLabel10"/>
          <w:rFonts w:ascii="Roboto" w:hAnsi="Roboto"/>
          <w:sz w:val="28"/>
          <w:szCs w:val="28"/>
          <w:lang w:val="en-US"/>
        </w:rPr>
      </w:pPr>
    </w:p>
    <w:p w14:paraId="6E11D9A8" w14:textId="77777777" w:rsidR="00D809BE" w:rsidRPr="0011736E" w:rsidRDefault="00D809BE" w:rsidP="00D809BE">
      <w:pPr>
        <w:spacing w:after="160" w:line="259" w:lineRule="auto"/>
        <w:rPr>
          <w:rStyle w:val="ListLabel10"/>
          <w:rFonts w:ascii="Roboto" w:hAnsi="Roboto"/>
          <w:sz w:val="28"/>
          <w:szCs w:val="28"/>
          <w:lang w:val="en-US"/>
        </w:rPr>
      </w:pPr>
    </w:p>
    <w:p w14:paraId="3DD7E9BC" w14:textId="77777777" w:rsidR="00D809BE" w:rsidRPr="0011736E" w:rsidRDefault="00D809BE" w:rsidP="00D809BE">
      <w:pPr>
        <w:pStyle w:val="Usual"/>
        <w:numPr>
          <w:ilvl w:val="0"/>
          <w:numId w:val="25"/>
        </w:numPr>
        <w:ind w:left="709"/>
        <w:rPr>
          <w:rStyle w:val="ListLabel10"/>
          <w:lang w:val="en-US"/>
        </w:rPr>
      </w:pPr>
      <w:r w:rsidRPr="0011736E">
        <w:rPr>
          <w:rStyle w:val="ListLabel10"/>
          <w:lang w:val="en-US"/>
        </w:rPr>
        <w:t>For RTP Monitoring by bank.</w:t>
      </w:r>
    </w:p>
    <w:tbl>
      <w:tblPr>
        <w:tblStyle w:val="aa"/>
        <w:tblW w:w="0" w:type="auto"/>
        <w:tblLook w:val="04A0" w:firstRow="1" w:lastRow="0" w:firstColumn="1" w:lastColumn="0" w:noHBand="0" w:noVBand="1"/>
      </w:tblPr>
      <w:tblGrid>
        <w:gridCol w:w="4672"/>
        <w:gridCol w:w="4673"/>
      </w:tblGrid>
      <w:tr w:rsidR="00D809BE" w:rsidRPr="0089203A" w14:paraId="3E1DB478" w14:textId="77777777" w:rsidTr="005C533D">
        <w:tc>
          <w:tcPr>
            <w:tcW w:w="4672" w:type="dxa"/>
          </w:tcPr>
          <w:p w14:paraId="1F2E93C3" w14:textId="77777777" w:rsidR="00D809BE" w:rsidRDefault="00D809BE" w:rsidP="005C533D">
            <w:pPr>
              <w:pStyle w:val="Usual"/>
              <w:spacing w:after="0" w:line="276" w:lineRule="auto"/>
            </w:pPr>
            <w:proofErr w:type="spellStart"/>
            <w:r>
              <w:lastRenderedPageBreak/>
              <w:t>Title</w:t>
            </w:r>
            <w:proofErr w:type="spellEnd"/>
          </w:p>
        </w:tc>
        <w:tc>
          <w:tcPr>
            <w:tcW w:w="4673" w:type="dxa"/>
          </w:tcPr>
          <w:p w14:paraId="58E757BC" w14:textId="77777777" w:rsidR="00D809BE" w:rsidRPr="0023100D" w:rsidRDefault="00D809BE" w:rsidP="005C533D">
            <w:pPr>
              <w:pStyle w:val="Usual"/>
              <w:spacing w:after="0" w:line="276" w:lineRule="auto"/>
              <w:rPr>
                <w:lang w:val="en-US"/>
              </w:rPr>
            </w:pPr>
            <w:r w:rsidRPr="0023100D">
              <w:rPr>
                <w:lang w:val="en-US"/>
              </w:rPr>
              <w:t>Fraud Control: RTP for bank [BANK]</w:t>
            </w:r>
          </w:p>
        </w:tc>
      </w:tr>
      <w:tr w:rsidR="00D809BE" w:rsidRPr="0089203A" w14:paraId="5B2FB113" w14:textId="77777777" w:rsidTr="005C533D">
        <w:trPr>
          <w:trHeight w:val="2541"/>
        </w:trPr>
        <w:tc>
          <w:tcPr>
            <w:tcW w:w="9345" w:type="dxa"/>
            <w:gridSpan w:val="2"/>
          </w:tcPr>
          <w:p w14:paraId="14A12C06" w14:textId="77777777" w:rsidR="00D809BE" w:rsidRPr="0023100D" w:rsidRDefault="00D809BE" w:rsidP="005C533D">
            <w:pPr>
              <w:pStyle w:val="Usual"/>
              <w:spacing w:after="0" w:line="276" w:lineRule="auto"/>
              <w:rPr>
                <w:lang w:val="en-US"/>
              </w:rPr>
            </w:pPr>
            <w:r w:rsidRPr="0023100D">
              <w:rPr>
                <w:lang w:val="en-US"/>
              </w:rPr>
              <w:t xml:space="preserve">The RTP of the game for the bank has exceeded the allowable value: </w:t>
            </w:r>
          </w:p>
          <w:p w14:paraId="0622A026" w14:textId="77777777" w:rsidR="00D809BE" w:rsidRPr="0023100D" w:rsidRDefault="00D809BE" w:rsidP="005C533D">
            <w:pPr>
              <w:pStyle w:val="Usual"/>
              <w:spacing w:after="0" w:line="276" w:lineRule="auto"/>
              <w:rPr>
                <w:lang w:val="en-US"/>
              </w:rPr>
            </w:pPr>
            <w:r w:rsidRPr="0023100D">
              <w:rPr>
                <w:lang w:val="en-US"/>
              </w:rPr>
              <w:t>[CLUSTER] – bank [BANK];</w:t>
            </w:r>
          </w:p>
          <w:p w14:paraId="79668D98" w14:textId="77777777" w:rsidR="00D809BE" w:rsidRPr="0023100D" w:rsidRDefault="00D809BE" w:rsidP="005C533D">
            <w:pPr>
              <w:pStyle w:val="Usual"/>
              <w:spacing w:after="0" w:line="276" w:lineRule="auto"/>
              <w:rPr>
                <w:lang w:val="en-US"/>
              </w:rPr>
            </w:pPr>
            <w:r w:rsidRPr="0023100D">
              <w:rPr>
                <w:lang w:val="en-US"/>
              </w:rPr>
              <w:t>Game: [GAME_NAME];</w:t>
            </w:r>
          </w:p>
          <w:p w14:paraId="6E52FE78" w14:textId="77777777" w:rsidR="00D809BE" w:rsidRPr="0023100D" w:rsidRDefault="00D809BE" w:rsidP="005C533D">
            <w:pPr>
              <w:pStyle w:val="Usual"/>
              <w:spacing w:after="0" w:line="276" w:lineRule="auto"/>
              <w:rPr>
                <w:lang w:val="en-US"/>
              </w:rPr>
            </w:pPr>
            <w:r w:rsidRPr="0023100D">
              <w:rPr>
                <w:lang w:val="en-US"/>
              </w:rPr>
              <w:t>RTP for this game: [CURRENT_RTP];</w:t>
            </w:r>
          </w:p>
          <w:p w14:paraId="00F94459" w14:textId="77777777" w:rsidR="00D809BE" w:rsidRPr="0023100D" w:rsidRDefault="00D809BE" w:rsidP="005C533D">
            <w:pPr>
              <w:pStyle w:val="Usual"/>
              <w:spacing w:after="0" w:line="276" w:lineRule="auto"/>
              <w:rPr>
                <w:lang w:val="en-US"/>
              </w:rPr>
            </w:pPr>
            <w:r w:rsidRPr="0023100D">
              <w:rPr>
                <w:lang w:val="en-US"/>
              </w:rPr>
              <w:t>Theoretical RTP: [RTP];</w:t>
            </w:r>
          </w:p>
          <w:p w14:paraId="75BFBC75" w14:textId="77777777" w:rsidR="00D809BE" w:rsidRPr="0023100D" w:rsidRDefault="00D809BE" w:rsidP="005C533D">
            <w:pPr>
              <w:pStyle w:val="Usual"/>
              <w:spacing w:after="0" w:line="276" w:lineRule="auto"/>
              <w:rPr>
                <w:lang w:val="en-US"/>
              </w:rPr>
            </w:pPr>
          </w:p>
          <w:p w14:paraId="57ADC233" w14:textId="77777777" w:rsidR="00D809BE" w:rsidRPr="0023100D" w:rsidRDefault="00D809BE" w:rsidP="005C533D">
            <w:pPr>
              <w:pStyle w:val="Usual"/>
              <w:spacing w:after="0" w:line="276" w:lineRule="auto"/>
              <w:rPr>
                <w:lang w:val="en-US"/>
              </w:rPr>
            </w:pPr>
            <w:r w:rsidRPr="0023100D">
              <w:rPr>
                <w:lang w:val="en-US"/>
              </w:rPr>
              <w:t>The game turned off on this bank. (Optional)</w:t>
            </w:r>
          </w:p>
          <w:p w14:paraId="400000E9" w14:textId="77777777" w:rsidR="00D809BE" w:rsidRPr="0023100D" w:rsidRDefault="00D809BE" w:rsidP="005C533D">
            <w:pPr>
              <w:pStyle w:val="Usual"/>
              <w:spacing w:after="0" w:line="276" w:lineRule="auto"/>
              <w:rPr>
                <w:lang w:val="en-US"/>
              </w:rPr>
            </w:pPr>
            <w:r w:rsidRPr="0023100D">
              <w:rPr>
                <w:lang w:val="en-US"/>
              </w:rPr>
              <w:t>Link to control panel: [link to the interface where it is possible to confirm the absence of problems and disable repeated notifications for this bank]</w:t>
            </w:r>
          </w:p>
        </w:tc>
      </w:tr>
    </w:tbl>
    <w:p w14:paraId="4FA91C37" w14:textId="77777777" w:rsidR="00D809BE" w:rsidRPr="0011736E" w:rsidRDefault="00D809BE" w:rsidP="00D809BE">
      <w:pPr>
        <w:spacing w:after="160" w:line="259" w:lineRule="auto"/>
        <w:rPr>
          <w:rStyle w:val="ListLabel10"/>
          <w:rFonts w:ascii="Roboto" w:hAnsi="Roboto"/>
          <w:sz w:val="28"/>
          <w:szCs w:val="28"/>
          <w:lang w:val="en-US"/>
        </w:rPr>
      </w:pPr>
    </w:p>
    <w:p w14:paraId="25AC3C8E" w14:textId="77777777" w:rsidR="00D809BE" w:rsidRPr="0011736E" w:rsidRDefault="00D809BE" w:rsidP="00D809BE">
      <w:pPr>
        <w:pStyle w:val="Usual"/>
        <w:numPr>
          <w:ilvl w:val="0"/>
          <w:numId w:val="25"/>
        </w:numPr>
        <w:ind w:left="851"/>
        <w:rPr>
          <w:rStyle w:val="ListLabel10"/>
          <w:lang w:val="en-US"/>
        </w:rPr>
      </w:pPr>
      <w:r w:rsidRPr="0011736E">
        <w:rPr>
          <w:rStyle w:val="ListLabel10"/>
          <w:lang w:val="en-US"/>
        </w:rPr>
        <w:t>For accounts with one game.</w:t>
      </w:r>
    </w:p>
    <w:tbl>
      <w:tblPr>
        <w:tblStyle w:val="aa"/>
        <w:tblW w:w="0" w:type="auto"/>
        <w:tblLook w:val="04A0" w:firstRow="1" w:lastRow="0" w:firstColumn="1" w:lastColumn="0" w:noHBand="0" w:noVBand="1"/>
      </w:tblPr>
      <w:tblGrid>
        <w:gridCol w:w="4672"/>
        <w:gridCol w:w="4673"/>
      </w:tblGrid>
      <w:tr w:rsidR="00D809BE" w:rsidRPr="0089203A" w14:paraId="25B23B09" w14:textId="77777777" w:rsidTr="005C533D">
        <w:tc>
          <w:tcPr>
            <w:tcW w:w="4672" w:type="dxa"/>
          </w:tcPr>
          <w:p w14:paraId="5B9BCD81" w14:textId="77777777" w:rsidR="00D809BE" w:rsidRDefault="00D809BE" w:rsidP="005C533D">
            <w:pPr>
              <w:pStyle w:val="Usual"/>
              <w:spacing w:after="0" w:line="276" w:lineRule="auto"/>
            </w:pPr>
            <w:proofErr w:type="spellStart"/>
            <w:r>
              <w:t>Title</w:t>
            </w:r>
            <w:proofErr w:type="spellEnd"/>
          </w:p>
        </w:tc>
        <w:tc>
          <w:tcPr>
            <w:tcW w:w="4673" w:type="dxa"/>
          </w:tcPr>
          <w:p w14:paraId="0327B75E" w14:textId="77777777" w:rsidR="00D809BE" w:rsidRPr="0023100D" w:rsidRDefault="00D809BE" w:rsidP="005C533D">
            <w:pPr>
              <w:pStyle w:val="Usual"/>
              <w:spacing w:after="0" w:line="276" w:lineRule="auto"/>
              <w:rPr>
                <w:lang w:val="en-US"/>
              </w:rPr>
            </w:pPr>
            <w:r w:rsidRPr="0023100D">
              <w:rPr>
                <w:lang w:val="en-US"/>
              </w:rPr>
              <w:t>Fraud Control: many new players for [GAME]</w:t>
            </w:r>
          </w:p>
        </w:tc>
      </w:tr>
      <w:tr w:rsidR="00D809BE" w:rsidRPr="0089203A" w14:paraId="419FEE75" w14:textId="77777777" w:rsidTr="005C533D">
        <w:trPr>
          <w:trHeight w:val="1771"/>
        </w:trPr>
        <w:tc>
          <w:tcPr>
            <w:tcW w:w="9345" w:type="dxa"/>
            <w:gridSpan w:val="2"/>
          </w:tcPr>
          <w:p w14:paraId="418F905A" w14:textId="77777777" w:rsidR="00D809BE" w:rsidRPr="0023100D" w:rsidRDefault="00D809BE" w:rsidP="005C533D">
            <w:pPr>
              <w:pStyle w:val="Usual"/>
              <w:spacing w:after="0" w:line="276" w:lineRule="auto"/>
              <w:rPr>
                <w:lang w:val="en-US"/>
              </w:rPr>
            </w:pPr>
            <w:r w:rsidRPr="0023100D">
              <w:rPr>
                <w:lang w:val="en-US"/>
              </w:rPr>
              <w:t>There are a lot of new players playing [GAME] with RTP&gt;100%:</w:t>
            </w:r>
          </w:p>
          <w:p w14:paraId="3BA1B37F" w14:textId="77777777" w:rsidR="00D809BE" w:rsidRPr="0023100D" w:rsidRDefault="00D809BE" w:rsidP="005C533D">
            <w:pPr>
              <w:pStyle w:val="Usual"/>
              <w:spacing w:after="0" w:line="276" w:lineRule="auto"/>
              <w:rPr>
                <w:lang w:val="en-US"/>
              </w:rPr>
            </w:pPr>
            <w:r w:rsidRPr="0023100D">
              <w:rPr>
                <w:lang w:val="en-US"/>
              </w:rPr>
              <w:t>[CLUSTER] – bank [BANK];</w:t>
            </w:r>
          </w:p>
          <w:p w14:paraId="456FF111" w14:textId="77777777" w:rsidR="00D809BE" w:rsidRPr="0023100D" w:rsidRDefault="00D809BE" w:rsidP="005C533D">
            <w:pPr>
              <w:pStyle w:val="Usual"/>
              <w:spacing w:after="0" w:line="276" w:lineRule="auto"/>
              <w:rPr>
                <w:lang w:val="en-US"/>
              </w:rPr>
            </w:pPr>
            <w:r w:rsidRPr="0023100D">
              <w:rPr>
                <w:lang w:val="en-US"/>
              </w:rPr>
              <w:t>Game: [GAME_NAME];</w:t>
            </w:r>
          </w:p>
          <w:p w14:paraId="72800286" w14:textId="77777777" w:rsidR="00D809BE" w:rsidRPr="0023100D" w:rsidRDefault="00D809BE" w:rsidP="005C533D">
            <w:pPr>
              <w:pStyle w:val="Usual"/>
              <w:spacing w:after="0" w:line="276" w:lineRule="auto"/>
              <w:rPr>
                <w:lang w:val="en-US"/>
              </w:rPr>
            </w:pPr>
          </w:p>
          <w:p w14:paraId="33EDB75B" w14:textId="77777777" w:rsidR="00D809BE" w:rsidRPr="0023100D" w:rsidRDefault="00D809BE" w:rsidP="005C533D">
            <w:pPr>
              <w:pStyle w:val="Usual"/>
              <w:spacing w:after="0" w:line="276" w:lineRule="auto"/>
              <w:rPr>
                <w:lang w:val="en-US"/>
              </w:rPr>
            </w:pPr>
            <w:r w:rsidRPr="0023100D">
              <w:rPr>
                <w:lang w:val="en-US"/>
              </w:rPr>
              <w:t>Link to control panel: [link to the interface with all "suspicious" players of the given bank and links to their profile in CM]</w:t>
            </w:r>
          </w:p>
        </w:tc>
      </w:tr>
    </w:tbl>
    <w:p w14:paraId="2F8BD486" w14:textId="77777777" w:rsidR="00D809BE" w:rsidRPr="0011736E" w:rsidRDefault="00D809BE" w:rsidP="00D809BE">
      <w:pPr>
        <w:spacing w:after="160" w:line="259" w:lineRule="auto"/>
        <w:rPr>
          <w:rStyle w:val="ListLabel10"/>
          <w:rFonts w:ascii="Roboto" w:hAnsi="Roboto"/>
          <w:sz w:val="28"/>
          <w:szCs w:val="28"/>
          <w:lang w:val="en-US"/>
        </w:rPr>
      </w:pPr>
    </w:p>
    <w:p w14:paraId="2264E03D" w14:textId="77777777" w:rsidR="00D809BE" w:rsidRPr="0011736E" w:rsidRDefault="00D809BE" w:rsidP="00D809BE">
      <w:pPr>
        <w:pStyle w:val="Usual"/>
        <w:rPr>
          <w:rStyle w:val="ListLabel10"/>
          <w:lang w:val="en-US"/>
        </w:rPr>
      </w:pPr>
      <w:r w:rsidRPr="0011736E">
        <w:rPr>
          <w:rStyle w:val="ListLabel10"/>
          <w:lang w:val="en-US"/>
        </w:rPr>
        <w:t>The program should be able to automatically turn off the game on the bank (optional) in case of an alarm during checks 2.1 and 2.2. For 2.3 this function should not be present since false positives are possible in case of poor configuration.</w:t>
      </w:r>
    </w:p>
    <w:p w14:paraId="12FB498C" w14:textId="77777777" w:rsidR="00D809BE" w:rsidRPr="00B9285F" w:rsidRDefault="00D809BE" w:rsidP="00D809BE">
      <w:pPr>
        <w:pStyle w:val="Usual"/>
        <w:rPr>
          <w:rStyle w:val="ListLabel10"/>
          <w:lang w:val="en-US"/>
        </w:rPr>
      </w:pPr>
      <w:r w:rsidRPr="0011736E">
        <w:rPr>
          <w:rStyle w:val="ListLabel10"/>
          <w:lang w:val="en-US"/>
        </w:rPr>
        <w:t xml:space="preserve">For checks 2.1 and 2.2 the program should send an incident notification every day if the case has not been marked as investigated. </w:t>
      </w:r>
      <w:r w:rsidRPr="00B9285F">
        <w:rPr>
          <w:rStyle w:val="ListLabel10"/>
          <w:lang w:val="en-US"/>
        </w:rPr>
        <w:t xml:space="preserve">There must be a separate interface for this functionality. </w:t>
      </w:r>
    </w:p>
    <w:p w14:paraId="4D413AFA" w14:textId="77777777" w:rsidR="00D809BE" w:rsidRPr="00B9285F" w:rsidRDefault="00D809BE" w:rsidP="00D809BE">
      <w:pPr>
        <w:spacing w:after="160" w:line="259" w:lineRule="auto"/>
        <w:rPr>
          <w:rStyle w:val="ListLabel10"/>
          <w:rFonts w:ascii="Roboto" w:hAnsi="Roboto"/>
          <w:sz w:val="28"/>
          <w:szCs w:val="28"/>
          <w:lang w:val="en-US"/>
        </w:rPr>
      </w:pPr>
      <w:r w:rsidRPr="00B9285F">
        <w:rPr>
          <w:rStyle w:val="ListLabel10"/>
          <w:rFonts w:ascii="Roboto" w:hAnsi="Roboto"/>
          <w:sz w:val="28"/>
          <w:szCs w:val="28"/>
          <w:lang w:val="en-US"/>
        </w:rPr>
        <w:t> </w:t>
      </w:r>
    </w:p>
    <w:p w14:paraId="5A806EB9" w14:textId="77777777" w:rsidR="00D809BE" w:rsidRDefault="00D809BE" w:rsidP="00D809BE">
      <w:pPr>
        <w:spacing w:after="160" w:line="259" w:lineRule="auto"/>
        <w:rPr>
          <w:rStyle w:val="ListLabel10"/>
          <w:rFonts w:ascii="Roboto" w:hAnsi="Roboto"/>
          <w:sz w:val="28"/>
          <w:szCs w:val="28"/>
          <w:lang w:val="en-US"/>
        </w:rPr>
      </w:pPr>
      <w:r>
        <w:rPr>
          <w:rStyle w:val="ListLabel10"/>
          <w:rFonts w:ascii="Roboto" w:hAnsi="Roboto"/>
          <w:sz w:val="28"/>
          <w:szCs w:val="28"/>
          <w:lang w:val="en-US"/>
        </w:rPr>
        <w:br w:type="page"/>
      </w:r>
    </w:p>
    <w:p w14:paraId="0C248A40" w14:textId="77777777" w:rsidR="00D809BE" w:rsidRPr="00B9285F" w:rsidRDefault="00D809BE" w:rsidP="00D809BE">
      <w:pPr>
        <w:pStyle w:val="NumLabel11"/>
        <w:rPr>
          <w:rStyle w:val="ListLabel10"/>
          <w:lang w:val="en-US"/>
        </w:rPr>
      </w:pPr>
      <w:bookmarkStart w:id="50" w:name="_Toc101362114"/>
      <w:r w:rsidRPr="00B9285F">
        <w:rPr>
          <w:rStyle w:val="ListLabel10"/>
          <w:lang w:val="en-US"/>
        </w:rPr>
        <w:lastRenderedPageBreak/>
        <w:t>UI/UX</w:t>
      </w:r>
      <w:bookmarkEnd w:id="50"/>
    </w:p>
    <w:p w14:paraId="70D860F6" w14:textId="77777777" w:rsidR="00D809BE" w:rsidRPr="0011736E" w:rsidRDefault="00D809BE" w:rsidP="00D809BE">
      <w:pPr>
        <w:pStyle w:val="Usual"/>
        <w:rPr>
          <w:rStyle w:val="ListLabel10"/>
          <w:lang w:val="en-US"/>
        </w:rPr>
      </w:pPr>
      <w:r w:rsidRPr="0011736E">
        <w:rPr>
          <w:rStyle w:val="ListLabel10"/>
          <w:lang w:val="en-US"/>
        </w:rPr>
        <w:t xml:space="preserve">The program should have interfaces for displaying detected cases, as well as marking them as "investigated" to remove them from monitoring and confirm that there are no problems. </w:t>
      </w:r>
    </w:p>
    <w:p w14:paraId="380CA18C" w14:textId="77777777" w:rsidR="00D809BE" w:rsidRPr="00B9285F" w:rsidRDefault="00D809BE" w:rsidP="00D809BE">
      <w:pPr>
        <w:pStyle w:val="Usual"/>
        <w:rPr>
          <w:rStyle w:val="ListLabel10"/>
        </w:rPr>
      </w:pPr>
      <w:r w:rsidRPr="0011736E">
        <w:rPr>
          <w:rStyle w:val="ListLabel10"/>
          <w:lang w:val="en-US"/>
        </w:rPr>
        <w:t xml:space="preserve">Interfaces can be presented as separate web pages or as CM reports. </w:t>
      </w:r>
      <w:r w:rsidRPr="00B60FC8">
        <w:rPr>
          <w:rStyle w:val="ListLabel10"/>
          <w:highlight w:val="yellow"/>
        </w:rPr>
        <w:t>(TBD)</w:t>
      </w:r>
    </w:p>
    <w:p w14:paraId="579E4C27" w14:textId="77777777" w:rsidR="00D809BE" w:rsidRDefault="00D809BE" w:rsidP="00D809BE">
      <w:pPr>
        <w:pStyle w:val="Usual"/>
        <w:rPr>
          <w:rStyle w:val="ListLabel10"/>
        </w:rPr>
      </w:pPr>
    </w:p>
    <w:p w14:paraId="6EDC5B44" w14:textId="77777777" w:rsidR="00D809BE" w:rsidRDefault="00D809BE" w:rsidP="00D809BE"/>
    <w:p w14:paraId="24E9BE3C" w14:textId="77777777" w:rsidR="00DF4896" w:rsidRPr="00D809BE" w:rsidRDefault="00DF4896" w:rsidP="00D809BE">
      <w:pPr>
        <w:rPr>
          <w:rStyle w:val="ListLabel10"/>
        </w:rPr>
      </w:pPr>
    </w:p>
    <w:sectPr w:rsidR="00DF4896" w:rsidRPr="00D809BE">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Андрей Лысенко" w:date="2022-04-20T12:36:00Z" w:initials="АЛ">
    <w:p w14:paraId="16A63D83" w14:textId="77777777" w:rsidR="00D809BE" w:rsidRDefault="00D809BE" w:rsidP="00D809BE">
      <w:pPr>
        <w:pStyle w:val="ad"/>
      </w:pPr>
      <w:r>
        <w:rPr>
          <w:rStyle w:val="ac"/>
        </w:rPr>
        <w:annotationRef/>
      </w:r>
      <w:r>
        <w:t>Просто «Хак»</w:t>
      </w:r>
    </w:p>
  </w:comment>
  <w:comment w:id="3" w:author="Алёна Волкова" w:date="2022-04-20T13:11:00Z" w:initials="АВ">
    <w:p w14:paraId="02927D2C" w14:textId="77777777" w:rsidR="00D809BE" w:rsidRDefault="00D809BE" w:rsidP="00D809BE">
      <w:pPr>
        <w:pStyle w:val="ad"/>
      </w:pPr>
      <w:r>
        <w:rPr>
          <w:rStyle w:val="ac"/>
        </w:rPr>
        <w:annotationRef/>
      </w:r>
      <w:r>
        <w:t>Принято, исправлено</w:t>
      </w:r>
    </w:p>
  </w:comment>
  <w:comment w:id="4" w:author="Андрей Лысенко" w:date="2022-04-20T12:37:00Z" w:initials="АЛ">
    <w:p w14:paraId="48D8A566" w14:textId="77777777" w:rsidR="00D809BE" w:rsidRDefault="00D809BE" w:rsidP="00D809BE">
      <w:pPr>
        <w:pStyle w:val="ad"/>
      </w:pPr>
      <w:r>
        <w:rPr>
          <w:rStyle w:val="ac"/>
        </w:rPr>
        <w:annotationRef/>
      </w:r>
      <w:r>
        <w:t>Так и написать РТП и далее использовать РТП, не переводить в ВКИ</w:t>
      </w:r>
    </w:p>
  </w:comment>
  <w:comment w:id="5" w:author="Алёна Волкова" w:date="2022-04-20T13:11:00Z" w:initials="АВ">
    <w:p w14:paraId="3A4E1E89" w14:textId="77777777" w:rsidR="00D809BE" w:rsidRDefault="00D809BE" w:rsidP="00D809BE">
      <w:pPr>
        <w:pStyle w:val="ad"/>
      </w:pPr>
      <w:r>
        <w:rPr>
          <w:rStyle w:val="ac"/>
        </w:rPr>
        <w:annotationRef/>
      </w:r>
      <w:r>
        <w:t>Принято, исправлено</w:t>
      </w:r>
    </w:p>
  </w:comment>
  <w:comment w:id="6" w:author="Андрей Лысенко" w:date="2022-04-20T12:39:00Z" w:initials="АЛ">
    <w:p w14:paraId="61F64E80" w14:textId="77777777" w:rsidR="00D809BE" w:rsidRPr="0089203A" w:rsidRDefault="00D809BE" w:rsidP="00D809BE">
      <w:pPr>
        <w:pStyle w:val="ad"/>
      </w:pPr>
      <w:r>
        <w:rPr>
          <w:rStyle w:val="ac"/>
        </w:rPr>
        <w:annotationRef/>
      </w:r>
      <w:r>
        <w:t xml:space="preserve">Просто </w:t>
      </w:r>
      <w:r>
        <w:rPr>
          <w:lang w:val="en-US"/>
        </w:rPr>
        <w:t>SD</w:t>
      </w:r>
    </w:p>
  </w:comment>
  <w:comment w:id="7" w:author="Алёна Волкова" w:date="2022-04-20T13:12:00Z" w:initials="АВ">
    <w:p w14:paraId="412E7172" w14:textId="77777777" w:rsidR="00D809BE" w:rsidRDefault="00D809BE" w:rsidP="00D809BE">
      <w:pPr>
        <w:pStyle w:val="ad"/>
      </w:pPr>
      <w:r>
        <w:rPr>
          <w:rStyle w:val="ac"/>
        </w:rPr>
        <w:annotationRef/>
      </w:r>
      <w:r>
        <w:t>Ок</w:t>
      </w:r>
    </w:p>
  </w:comment>
  <w:comment w:id="8" w:author="Андрей Лысенко" w:date="2022-04-20T12:37:00Z" w:initials="АЛ">
    <w:p w14:paraId="2DC3004D" w14:textId="77777777" w:rsidR="00D809BE" w:rsidRDefault="00D809BE" w:rsidP="00D809BE">
      <w:pPr>
        <w:pStyle w:val="ad"/>
      </w:pPr>
      <w:r>
        <w:rPr>
          <w:rStyle w:val="ac"/>
        </w:rPr>
        <w:annotationRef/>
      </w:r>
      <w:r>
        <w:t>То же что и про РТП</w:t>
      </w:r>
    </w:p>
  </w:comment>
  <w:comment w:id="9" w:author="Алёна Волкова" w:date="2022-04-20T13:15:00Z" w:initials="АВ">
    <w:p w14:paraId="2CEF544E" w14:textId="77777777" w:rsidR="00D809BE" w:rsidRDefault="00D809BE" w:rsidP="00D809BE">
      <w:pPr>
        <w:pStyle w:val="ad"/>
      </w:pPr>
      <w:r>
        <w:rPr>
          <w:rStyle w:val="ac"/>
        </w:rPr>
        <w:annotationRef/>
      </w:r>
      <w:r>
        <w:t>Готово</w:t>
      </w:r>
    </w:p>
  </w:comment>
  <w:comment w:id="11" w:author="Андрей Лысенко" w:date="2022-04-20T12:38:00Z" w:initials="АЛ">
    <w:p w14:paraId="7481EF00" w14:textId="77777777" w:rsidR="00D809BE" w:rsidRDefault="00D809BE" w:rsidP="00D809BE">
      <w:pPr>
        <w:pStyle w:val="ad"/>
      </w:pPr>
      <w:r>
        <w:rPr>
          <w:rStyle w:val="ac"/>
        </w:rPr>
        <w:annotationRef/>
      </w:r>
      <w:r>
        <w:t>так</w:t>
      </w:r>
    </w:p>
  </w:comment>
  <w:comment w:id="12" w:author="Алёна Волкова" w:date="2022-04-20T13:15:00Z" w:initials="АВ">
    <w:p w14:paraId="37BADBD2" w14:textId="77777777" w:rsidR="00D809BE" w:rsidRDefault="00D809BE" w:rsidP="00D809BE">
      <w:pPr>
        <w:pStyle w:val="ad"/>
      </w:pPr>
      <w:r>
        <w:rPr>
          <w:rStyle w:val="ac"/>
        </w:rPr>
        <w:annotationRef/>
      </w:r>
      <w:r>
        <w:t>Готово</w:t>
      </w:r>
    </w:p>
  </w:comment>
  <w:comment w:id="15" w:author="Андрей Лысенко" w:date="2022-04-20T12:39:00Z" w:initials="АЛ">
    <w:p w14:paraId="168FD4D8" w14:textId="77777777" w:rsidR="00D809BE" w:rsidRPr="00B20C1B" w:rsidRDefault="00D809BE" w:rsidP="00D809BE">
      <w:pPr>
        <w:pStyle w:val="ad"/>
      </w:pPr>
      <w:r>
        <w:rPr>
          <w:rStyle w:val="ac"/>
        </w:rPr>
        <w:annotationRef/>
      </w:r>
      <w:r>
        <w:t xml:space="preserve">? не очень понята формулировка… </w:t>
      </w:r>
    </w:p>
  </w:comment>
  <w:comment w:id="16" w:author="Алёна Волкова" w:date="2022-04-20T13:19:00Z" w:initials="АВ">
    <w:p w14:paraId="26E515DF" w14:textId="77777777" w:rsidR="00D809BE" w:rsidRDefault="00D809BE" w:rsidP="00D809BE">
      <w:pPr>
        <w:pStyle w:val="ad"/>
      </w:pPr>
      <w:r>
        <w:rPr>
          <w:rStyle w:val="ac"/>
        </w:rPr>
        <w:annotationRef/>
      </w:r>
      <w:r>
        <w:t xml:space="preserve">Там стоял термин </w:t>
      </w:r>
      <w:r>
        <w:rPr>
          <w:lang w:val="en-US"/>
        </w:rPr>
        <w:t xml:space="preserve">income - </w:t>
      </w:r>
      <w:r>
        <w:t>в нашей системе он используется как "сумма ставок игрока", а здесь имеется в виду доход, но доход для игрока, а не для казино.</w:t>
      </w:r>
    </w:p>
  </w:comment>
  <w:comment w:id="17" w:author="Андрей Лысенко" w:date="2022-04-20T12:40:00Z" w:initials="АЛ">
    <w:p w14:paraId="3D84D6B7" w14:textId="77777777" w:rsidR="00D809BE" w:rsidRPr="001701D7" w:rsidRDefault="00D809BE" w:rsidP="00D809BE">
      <w:pPr>
        <w:pStyle w:val="ad"/>
      </w:pPr>
      <w:r>
        <w:rPr>
          <w:rStyle w:val="ac"/>
        </w:rPr>
        <w:annotationRef/>
      </w:r>
      <w:r>
        <w:t xml:space="preserve">Зачем мат понятия если их нет в глоссарии? Просто выходит за пределы допустимой верхней границы рассчитанной на основе </w:t>
      </w:r>
      <w:r>
        <w:rPr>
          <w:lang w:val="en-US"/>
        </w:rPr>
        <w:t>SD</w:t>
      </w:r>
      <w:r w:rsidRPr="001701D7">
        <w:t xml:space="preserve"> </w:t>
      </w:r>
      <w:r>
        <w:t>игры</w:t>
      </w:r>
    </w:p>
  </w:comment>
  <w:comment w:id="18" w:author="Алёна Волкова" w:date="2022-04-20T13:20:00Z" w:initials="АВ">
    <w:p w14:paraId="2C2E07FE" w14:textId="77777777" w:rsidR="00D809BE" w:rsidRDefault="00D809BE" w:rsidP="00D809BE">
      <w:pPr>
        <w:pStyle w:val="ad"/>
      </w:pPr>
      <w:r>
        <w:rPr>
          <w:rStyle w:val="ac"/>
        </w:rPr>
        <w:annotationRef/>
      </w:r>
      <w:r>
        <w:t>Понял, исправлю.</w:t>
      </w:r>
    </w:p>
  </w:comment>
  <w:comment w:id="20" w:author="Андрей Лысенко" w:date="2022-04-20T12:42:00Z" w:initials="АЛ">
    <w:p w14:paraId="7CF5691F" w14:textId="77777777" w:rsidR="00D809BE" w:rsidRDefault="00D809BE" w:rsidP="00D809BE">
      <w:pPr>
        <w:pStyle w:val="ad"/>
      </w:pPr>
      <w:r>
        <w:rPr>
          <w:rStyle w:val="ac"/>
        </w:rPr>
        <w:annotationRef/>
      </w:r>
      <w:r>
        <w:t>Из-за разного прогресса на разных монетах игроки проверяли начальную комбинацию для всех монет каждого аккаунта</w:t>
      </w:r>
    </w:p>
  </w:comment>
  <w:comment w:id="21" w:author="Алёна Волкова" w:date="2022-04-20T14:08:00Z" w:initials="АВ">
    <w:p w14:paraId="6DCEBFE6" w14:textId="77777777" w:rsidR="00D809BE" w:rsidRDefault="00D809BE" w:rsidP="00D809BE">
      <w:pPr>
        <w:pStyle w:val="ad"/>
      </w:pPr>
      <w:r>
        <w:rPr>
          <w:rStyle w:val="ac"/>
        </w:rPr>
        <w:annotationRef/>
      </w:r>
      <w:r>
        <w:t>Дописала</w:t>
      </w:r>
    </w:p>
  </w:comment>
  <w:comment w:id="22" w:author="Андрей Лысенко" w:date="2022-04-20T12:42:00Z" w:initials="АЛ">
    <w:p w14:paraId="2FA4BB4A" w14:textId="77777777" w:rsidR="00D809BE" w:rsidRDefault="00D809BE" w:rsidP="00D809BE">
      <w:pPr>
        <w:pStyle w:val="ad"/>
      </w:pPr>
      <w:r>
        <w:rPr>
          <w:rStyle w:val="ac"/>
        </w:rPr>
        <w:annotationRef/>
      </w:r>
      <w:r>
        <w:t>Несколько аккаунтов с разными валютами на нашей стороне для одного кошелька стороны казино</w:t>
      </w:r>
    </w:p>
  </w:comment>
  <w:comment w:id="23" w:author="Алёна Волкова" w:date="2022-04-20T13:25:00Z" w:initials="АВ">
    <w:p w14:paraId="5DB1CC8A" w14:textId="77777777" w:rsidR="00D809BE" w:rsidRDefault="00D809BE" w:rsidP="00D809BE">
      <w:pPr>
        <w:pStyle w:val="ad"/>
      </w:pPr>
      <w:r>
        <w:rPr>
          <w:rStyle w:val="ac"/>
        </w:rPr>
        <w:annotationRef/>
      </w:r>
      <w:r>
        <w:t>Добавила</w:t>
      </w:r>
    </w:p>
  </w:comment>
  <w:comment w:id="24" w:author="Андрей Лысенко" w:date="2022-04-20T12:43:00Z" w:initials="АЛ">
    <w:p w14:paraId="0900AEFD" w14:textId="77777777" w:rsidR="00D809BE" w:rsidRDefault="00D809BE" w:rsidP="00D809BE">
      <w:pPr>
        <w:pStyle w:val="ad"/>
      </w:pPr>
      <w:r>
        <w:rPr>
          <w:rStyle w:val="ac"/>
        </w:rPr>
        <w:annotationRef/>
      </w:r>
      <w:r>
        <w:t>Это можно сделать на всех монетах в одной сессии</w:t>
      </w:r>
    </w:p>
  </w:comment>
  <w:comment w:id="25" w:author="Алёна Волкова" w:date="2022-04-20T14:17:00Z" w:initials="АВ">
    <w:p w14:paraId="7A45E61D" w14:textId="77777777" w:rsidR="00D809BE" w:rsidRDefault="00D809BE" w:rsidP="00D809BE">
      <w:pPr>
        <w:pStyle w:val="ad"/>
      </w:pPr>
      <w:r>
        <w:rPr>
          <w:rStyle w:val="ac"/>
        </w:rPr>
        <w:annotationRef/>
      </w:r>
      <w:r>
        <w:t>Переформулировала</w:t>
      </w:r>
    </w:p>
  </w:comment>
  <w:comment w:id="26" w:author="Андрей Лысенко" w:date="2022-04-20T12:43:00Z" w:initials="АЛ">
    <w:p w14:paraId="6699EE4E" w14:textId="77777777" w:rsidR="00D809BE" w:rsidRDefault="00D809BE" w:rsidP="00D809BE">
      <w:pPr>
        <w:pStyle w:val="ad"/>
      </w:pPr>
      <w:r>
        <w:rPr>
          <w:rStyle w:val="ac"/>
        </w:rPr>
        <w:annotationRef/>
      </w:r>
      <w:r>
        <w:t>Косвенные</w:t>
      </w:r>
    </w:p>
  </w:comment>
  <w:comment w:id="27" w:author="Андрей Лысенко" w:date="2022-04-20T12:44:00Z" w:initials="АЛ">
    <w:p w14:paraId="3A580545" w14:textId="77777777" w:rsidR="00D809BE" w:rsidRDefault="00D809BE" w:rsidP="00D809BE">
      <w:pPr>
        <w:pStyle w:val="ad"/>
      </w:pPr>
      <w:r>
        <w:rPr>
          <w:rStyle w:val="ac"/>
        </w:rPr>
        <w:annotationRef/>
      </w:r>
      <w:r>
        <w:t>Без сокращений</w:t>
      </w:r>
    </w:p>
  </w:comment>
  <w:comment w:id="29" w:author="Андрей Лысенко" w:date="2022-04-20T12:44:00Z" w:initials="АЛ">
    <w:p w14:paraId="5DCF0739" w14:textId="77777777" w:rsidR="00D809BE" w:rsidRDefault="00D809BE" w:rsidP="00D809BE">
      <w:pPr>
        <w:pStyle w:val="ad"/>
      </w:pPr>
      <w:r>
        <w:rPr>
          <w:rStyle w:val="ac"/>
        </w:rPr>
        <w:annotationRef/>
      </w:r>
      <w:r>
        <w:t>Без сокращений</w:t>
      </w:r>
    </w:p>
  </w:comment>
  <w:comment w:id="31" w:author="Андрей Лысенко" w:date="2022-04-20T12:45:00Z" w:initials="АЛ">
    <w:p w14:paraId="6A5509C5" w14:textId="77777777" w:rsidR="00D809BE" w:rsidRDefault="00D809BE" w:rsidP="00D809BE">
      <w:pPr>
        <w:pStyle w:val="ad"/>
      </w:pPr>
      <w:r>
        <w:rPr>
          <w:rStyle w:val="ac"/>
        </w:rPr>
        <w:annotationRef/>
      </w:r>
      <w:r>
        <w:t>Мм, не понятно, можно просто выпилить</w:t>
      </w:r>
    </w:p>
  </w:comment>
  <w:comment w:id="34" w:author="Андрей Лысенко" w:date="2022-04-20T12:46:00Z" w:initials="АЛ">
    <w:p w14:paraId="5B64B244" w14:textId="77777777" w:rsidR="00D809BE" w:rsidRDefault="00D809BE" w:rsidP="00D809BE">
      <w:pPr>
        <w:pStyle w:val="ad"/>
      </w:pPr>
      <w:r>
        <w:rPr>
          <w:rStyle w:val="ac"/>
        </w:rPr>
        <w:annotationRef/>
      </w:r>
      <w:r>
        <w:t>На интервал!</w:t>
      </w:r>
    </w:p>
  </w:comment>
  <w:comment w:id="35" w:author="Андрей Лысенко" w:date="2022-04-20T12:47:00Z" w:initials="АЛ">
    <w:p w14:paraId="4117C387" w14:textId="77777777" w:rsidR="00D809BE" w:rsidRDefault="00D809BE" w:rsidP="00D809BE">
      <w:pPr>
        <w:pStyle w:val="ad"/>
      </w:pPr>
      <w:r>
        <w:rPr>
          <w:rStyle w:val="ac"/>
        </w:rPr>
        <w:annotationRef/>
      </w:r>
      <w:r>
        <w:t>Тогда уж больше 10 000 а то минимальное не должно быть меньше…</w:t>
      </w:r>
    </w:p>
  </w:comment>
  <w:comment w:id="36" w:author="Андрей Лысенко" w:date="2022-04-20T12:48:00Z" w:initials="АЛ">
    <w:p w14:paraId="47B4F04D" w14:textId="77777777" w:rsidR="00D809BE" w:rsidRDefault="00D809BE" w:rsidP="00D809BE">
      <w:pPr>
        <w:pStyle w:val="ad"/>
      </w:pPr>
      <w:r>
        <w:rPr>
          <w:rStyle w:val="ac"/>
        </w:rPr>
        <w:annotationRef/>
      </w:r>
      <w:r>
        <w:t>На банке</w:t>
      </w:r>
    </w:p>
    <w:p w14:paraId="0373A726" w14:textId="77777777" w:rsidR="00D809BE" w:rsidRDefault="00D809BE" w:rsidP="00D809BE">
      <w:pPr>
        <w:pStyle w:val="ad"/>
      </w:pPr>
    </w:p>
  </w:comment>
  <w:comment w:id="38" w:author="Андрей Лысенко" w:date="2022-04-20T12:50:00Z" w:initials="АЛ">
    <w:p w14:paraId="06E002DF" w14:textId="77777777" w:rsidR="00D809BE" w:rsidRDefault="00D809BE" w:rsidP="00D809BE">
      <w:pPr>
        <w:pStyle w:val="ad"/>
      </w:pPr>
      <w:r>
        <w:rPr>
          <w:rStyle w:val="ac"/>
        </w:rPr>
        <w:annotationRef/>
      </w:r>
      <w:r>
        <w:t>В чем проблема</w:t>
      </w:r>
    </w:p>
  </w:comment>
  <w:comment w:id="39" w:author="Андрей Лысенко" w:date="2022-04-20T12:51:00Z" w:initials="АЛ">
    <w:p w14:paraId="5ADAE2FA" w14:textId="77777777" w:rsidR="00D809BE" w:rsidRPr="004258B6" w:rsidRDefault="00D809BE" w:rsidP="00D809BE">
      <w:pPr>
        <w:pStyle w:val="ad"/>
        <w:rPr>
          <w:lang w:val="en-US"/>
        </w:rPr>
      </w:pPr>
      <w:r>
        <w:rPr>
          <w:rStyle w:val="ac"/>
        </w:rPr>
        <w:annotationRef/>
      </w:r>
      <w:r>
        <w:t>Это не интеграция, а лишь инструмент</w:t>
      </w:r>
    </w:p>
  </w:comment>
  <w:comment w:id="40" w:author="Алёна Волкова" w:date="2022-04-20T14:06:00Z" w:initials="АВ">
    <w:p w14:paraId="1A4272FB" w14:textId="77777777" w:rsidR="00D809BE" w:rsidRDefault="00D809BE" w:rsidP="00D809BE">
      <w:pPr>
        <w:pStyle w:val="ad"/>
      </w:pPr>
      <w:r>
        <w:rPr>
          <w:rStyle w:val="ac"/>
        </w:rPr>
        <w:annotationRef/>
      </w:r>
      <w:r>
        <w:t>Оке</w:t>
      </w:r>
    </w:p>
  </w:comment>
  <w:comment w:id="41" w:author="Андрей Лысенко" w:date="2022-04-20T12:51:00Z" w:initials="АЛ">
    <w:p w14:paraId="0241B8B7" w14:textId="77777777" w:rsidR="00D809BE" w:rsidRDefault="00D809BE" w:rsidP="00D809BE">
      <w:pPr>
        <w:pStyle w:val="ad"/>
      </w:pPr>
      <w:r>
        <w:rPr>
          <w:rStyle w:val="ac"/>
        </w:rPr>
        <w:annotationRef/>
      </w:r>
      <w:r>
        <w:t>Для всех банков всех систем (игроки не причем, они принадлежат банку)</w:t>
      </w:r>
    </w:p>
    <w:p w14:paraId="2E57FA6E" w14:textId="77777777" w:rsidR="00D809BE" w:rsidRDefault="00D809BE" w:rsidP="00D809BE">
      <w:pPr>
        <w:pStyle w:val="ad"/>
      </w:pPr>
    </w:p>
  </w:comment>
  <w:comment w:id="42" w:author="Алёна Волкова" w:date="2022-04-20T14:06:00Z" w:initials="АВ">
    <w:p w14:paraId="002F1F6A" w14:textId="77777777" w:rsidR="00D809BE" w:rsidRDefault="00D809BE" w:rsidP="00D809BE">
      <w:pPr>
        <w:pStyle w:val="ad"/>
      </w:pPr>
      <w:r>
        <w:rPr>
          <w:rStyle w:val="ac"/>
        </w:rPr>
        <w:annotationRef/>
      </w:r>
      <w:r>
        <w:t>Ок</w:t>
      </w:r>
    </w:p>
  </w:comment>
  <w:comment w:id="43" w:author="Андрей Лысенко" w:date="2022-04-20T12:52:00Z" w:initials="АЛ">
    <w:p w14:paraId="2AD4DAA2" w14:textId="77777777" w:rsidR="00D809BE" w:rsidRDefault="00D809BE" w:rsidP="00D809BE">
      <w:pPr>
        <w:pStyle w:val="ad"/>
      </w:pPr>
      <w:r>
        <w:rPr>
          <w:rStyle w:val="ac"/>
        </w:rPr>
        <w:annotationRef/>
      </w:r>
      <w:r>
        <w:t>Проверка осуществляется….</w:t>
      </w:r>
    </w:p>
  </w:comment>
  <w:comment w:id="44" w:author="Алёна Волкова" w:date="2022-04-20T14:07:00Z" w:initials="АВ">
    <w:p w14:paraId="42D44A60" w14:textId="77777777" w:rsidR="00D809BE" w:rsidRDefault="00D809BE" w:rsidP="00D809BE">
      <w:pPr>
        <w:pStyle w:val="ad"/>
      </w:pPr>
      <w:r>
        <w:rPr>
          <w:rStyle w:val="ac"/>
        </w:rPr>
        <w:annotationRef/>
      </w:r>
      <w:r>
        <w:t>Исправила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A63D83" w15:done="0"/>
  <w15:commentEx w15:paraId="02927D2C" w15:paraIdParent="16A63D83" w15:done="0"/>
  <w15:commentEx w15:paraId="48D8A566" w15:done="0"/>
  <w15:commentEx w15:paraId="3A4E1E89" w15:paraIdParent="48D8A566" w15:done="0"/>
  <w15:commentEx w15:paraId="61F64E80" w15:done="0"/>
  <w15:commentEx w15:paraId="412E7172" w15:paraIdParent="61F64E80" w15:done="0"/>
  <w15:commentEx w15:paraId="2DC3004D" w15:done="0"/>
  <w15:commentEx w15:paraId="2CEF544E" w15:paraIdParent="2DC3004D" w15:done="0"/>
  <w15:commentEx w15:paraId="7481EF00" w15:done="0"/>
  <w15:commentEx w15:paraId="37BADBD2" w15:paraIdParent="7481EF00" w15:done="0"/>
  <w15:commentEx w15:paraId="168FD4D8" w15:done="0"/>
  <w15:commentEx w15:paraId="26E515DF" w15:paraIdParent="168FD4D8" w15:done="0"/>
  <w15:commentEx w15:paraId="3D84D6B7" w15:done="0"/>
  <w15:commentEx w15:paraId="2C2E07FE" w15:paraIdParent="3D84D6B7" w15:done="0"/>
  <w15:commentEx w15:paraId="7CF5691F" w15:done="0"/>
  <w15:commentEx w15:paraId="6DCEBFE6" w15:paraIdParent="7CF5691F" w15:done="0"/>
  <w15:commentEx w15:paraId="2FA4BB4A" w15:done="0"/>
  <w15:commentEx w15:paraId="5DB1CC8A" w15:paraIdParent="2FA4BB4A" w15:done="0"/>
  <w15:commentEx w15:paraId="0900AEFD" w15:done="0"/>
  <w15:commentEx w15:paraId="7A45E61D" w15:paraIdParent="0900AEFD" w15:done="0"/>
  <w15:commentEx w15:paraId="6699EE4E" w15:done="1"/>
  <w15:commentEx w15:paraId="3A580545" w15:done="1"/>
  <w15:commentEx w15:paraId="5DCF0739" w15:done="1"/>
  <w15:commentEx w15:paraId="6A5509C5" w15:done="1"/>
  <w15:commentEx w15:paraId="5B64B244" w15:done="1"/>
  <w15:commentEx w15:paraId="4117C387" w15:done="1"/>
  <w15:commentEx w15:paraId="0373A726" w15:done="1"/>
  <w15:commentEx w15:paraId="06E002DF" w15:done="1"/>
  <w15:commentEx w15:paraId="5ADAE2FA" w15:done="0"/>
  <w15:commentEx w15:paraId="1A4272FB" w15:paraIdParent="5ADAE2FA" w15:done="0"/>
  <w15:commentEx w15:paraId="2E57FA6E" w15:done="0"/>
  <w15:commentEx w15:paraId="002F1F6A" w15:paraIdParent="2E57FA6E" w15:done="0"/>
  <w15:commentEx w15:paraId="2AD4DAA2" w15:done="0"/>
  <w15:commentEx w15:paraId="42D44A60" w15:paraIdParent="2AD4DA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A7CE1" w16cex:dateUtc="2022-04-20T05:36:00Z"/>
  <w16cex:commentExtensible w16cex:durableId="260A84FA" w16cex:dateUtc="2022-04-20T06:11:00Z"/>
  <w16cex:commentExtensible w16cex:durableId="260A7CEE" w16cex:dateUtc="2022-04-20T05:37:00Z"/>
  <w16cex:commentExtensible w16cex:durableId="260A851C" w16cex:dateUtc="2022-04-20T06:11:00Z"/>
  <w16cex:commentExtensible w16cex:durableId="260A7D99" w16cex:dateUtc="2022-04-20T05:39:00Z"/>
  <w16cex:commentExtensible w16cex:durableId="260A852B" w16cex:dateUtc="2022-04-20T06:12:00Z"/>
  <w16cex:commentExtensible w16cex:durableId="260A7D0B" w16cex:dateUtc="2022-04-20T05:37:00Z"/>
  <w16cex:commentExtensible w16cex:durableId="260A85E6" w16cex:dateUtc="2022-04-20T06:15:00Z"/>
  <w16cex:commentExtensible w16cex:durableId="260A7D32" w16cex:dateUtc="2022-04-20T05:38:00Z"/>
  <w16cex:commentExtensible w16cex:durableId="260A8602" w16cex:dateUtc="2022-04-20T06:15:00Z"/>
  <w16cex:commentExtensible w16cex:durableId="260A7D74" w16cex:dateUtc="2022-04-20T05:39:00Z"/>
  <w16cex:commentExtensible w16cex:durableId="260A86C7" w16cex:dateUtc="2022-04-20T06:19:00Z"/>
  <w16cex:commentExtensible w16cex:durableId="260A7DAD" w16cex:dateUtc="2022-04-20T05:40:00Z"/>
  <w16cex:commentExtensible w16cex:durableId="260A8714" w16cex:dateUtc="2022-04-20T06:20:00Z"/>
  <w16cex:commentExtensible w16cex:durableId="260A7E18" w16cex:dateUtc="2022-04-20T05:42:00Z"/>
  <w16cex:commentExtensible w16cex:durableId="260A924E" w16cex:dateUtc="2022-04-20T07:08:00Z"/>
  <w16cex:commentExtensible w16cex:durableId="260A7E43" w16cex:dateUtc="2022-04-20T05:42:00Z"/>
  <w16cex:commentExtensible w16cex:durableId="260A885D" w16cex:dateUtc="2022-04-20T06:25:00Z"/>
  <w16cex:commentExtensible w16cex:durableId="260A7E7B" w16cex:dateUtc="2022-04-20T05:43:00Z"/>
  <w16cex:commentExtensible w16cex:durableId="260A946E" w16cex:dateUtc="2022-04-20T07:17:00Z"/>
  <w16cex:commentExtensible w16cex:durableId="260A7E8B" w16cex:dateUtc="2022-04-20T05:43:00Z"/>
  <w16cex:commentExtensible w16cex:durableId="260A7E97" w16cex:dateUtc="2022-04-20T05:44:00Z"/>
  <w16cex:commentExtensible w16cex:durableId="260A7EC4" w16cex:dateUtc="2022-04-20T05:44:00Z"/>
  <w16cex:commentExtensible w16cex:durableId="260A7EF7" w16cex:dateUtc="2022-04-20T05:45:00Z"/>
  <w16cex:commentExtensible w16cex:durableId="260A7F3A" w16cex:dateUtc="2022-04-20T05:46:00Z"/>
  <w16cex:commentExtensible w16cex:durableId="260A7F60" w16cex:dateUtc="2022-04-20T05:47:00Z"/>
  <w16cex:commentExtensible w16cex:durableId="260A7F84" w16cex:dateUtc="2022-04-20T05:48:00Z"/>
  <w16cex:commentExtensible w16cex:durableId="260A8020" w16cex:dateUtc="2022-04-20T05:50:00Z"/>
  <w16cex:commentExtensible w16cex:durableId="260A8047" w16cex:dateUtc="2022-04-20T05:51:00Z"/>
  <w16cex:commentExtensible w16cex:durableId="260A91E8" w16cex:dateUtc="2022-04-20T07:06:00Z"/>
  <w16cex:commentExtensible w16cex:durableId="260A806D" w16cex:dateUtc="2022-04-20T05:51:00Z"/>
  <w16cex:commentExtensible w16cex:durableId="260A91F1" w16cex:dateUtc="2022-04-20T07:06:00Z"/>
  <w16cex:commentExtensible w16cex:durableId="260A8083" w16cex:dateUtc="2022-04-20T05:52:00Z"/>
  <w16cex:commentExtensible w16cex:durableId="260A922A" w16cex:dateUtc="2022-04-20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A63D83" w16cid:durableId="260A7CE1"/>
  <w16cid:commentId w16cid:paraId="02927D2C" w16cid:durableId="260A84FA"/>
  <w16cid:commentId w16cid:paraId="48D8A566" w16cid:durableId="260A7CEE"/>
  <w16cid:commentId w16cid:paraId="3A4E1E89" w16cid:durableId="260A851C"/>
  <w16cid:commentId w16cid:paraId="61F64E80" w16cid:durableId="260A7D99"/>
  <w16cid:commentId w16cid:paraId="412E7172" w16cid:durableId="260A852B"/>
  <w16cid:commentId w16cid:paraId="2DC3004D" w16cid:durableId="260A7D0B"/>
  <w16cid:commentId w16cid:paraId="2CEF544E" w16cid:durableId="260A85E6"/>
  <w16cid:commentId w16cid:paraId="7481EF00" w16cid:durableId="260A7D32"/>
  <w16cid:commentId w16cid:paraId="37BADBD2" w16cid:durableId="260A8602"/>
  <w16cid:commentId w16cid:paraId="168FD4D8" w16cid:durableId="260A7D74"/>
  <w16cid:commentId w16cid:paraId="26E515DF" w16cid:durableId="260A86C7"/>
  <w16cid:commentId w16cid:paraId="3D84D6B7" w16cid:durableId="260A7DAD"/>
  <w16cid:commentId w16cid:paraId="2C2E07FE" w16cid:durableId="260A8714"/>
  <w16cid:commentId w16cid:paraId="7CF5691F" w16cid:durableId="260A7E18"/>
  <w16cid:commentId w16cid:paraId="6DCEBFE6" w16cid:durableId="260A924E"/>
  <w16cid:commentId w16cid:paraId="2FA4BB4A" w16cid:durableId="260A7E43"/>
  <w16cid:commentId w16cid:paraId="5DB1CC8A" w16cid:durableId="260A885D"/>
  <w16cid:commentId w16cid:paraId="0900AEFD" w16cid:durableId="260A7E7B"/>
  <w16cid:commentId w16cid:paraId="7A45E61D" w16cid:durableId="260A946E"/>
  <w16cid:commentId w16cid:paraId="6699EE4E" w16cid:durableId="260A7E8B"/>
  <w16cid:commentId w16cid:paraId="3A580545" w16cid:durableId="260A7E97"/>
  <w16cid:commentId w16cid:paraId="5DCF0739" w16cid:durableId="260A7EC4"/>
  <w16cid:commentId w16cid:paraId="6A5509C5" w16cid:durableId="260A7EF7"/>
  <w16cid:commentId w16cid:paraId="5B64B244" w16cid:durableId="260A7F3A"/>
  <w16cid:commentId w16cid:paraId="4117C387" w16cid:durableId="260A7F60"/>
  <w16cid:commentId w16cid:paraId="0373A726" w16cid:durableId="260A7F84"/>
  <w16cid:commentId w16cid:paraId="06E002DF" w16cid:durableId="260A8020"/>
  <w16cid:commentId w16cid:paraId="5ADAE2FA" w16cid:durableId="260A8047"/>
  <w16cid:commentId w16cid:paraId="1A4272FB" w16cid:durableId="260A91E8"/>
  <w16cid:commentId w16cid:paraId="2E57FA6E" w16cid:durableId="260A806D"/>
  <w16cid:commentId w16cid:paraId="002F1F6A" w16cid:durableId="260A91F1"/>
  <w16cid:commentId w16cid:paraId="2AD4DAA2" w16cid:durableId="260A8083"/>
  <w16cid:commentId w16cid:paraId="42D44A60" w16cid:durableId="260A92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Micro Hei">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7333"/>
    <w:multiLevelType w:val="hybridMultilevel"/>
    <w:tmpl w:val="DD4411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D32B8"/>
    <w:multiLevelType w:val="hybridMultilevel"/>
    <w:tmpl w:val="F7A4D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6056A2"/>
    <w:multiLevelType w:val="hybridMultilevel"/>
    <w:tmpl w:val="15769E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27058E"/>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F93545"/>
    <w:multiLevelType w:val="multilevel"/>
    <w:tmpl w:val="A6ACB1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0A517B6C"/>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072125C"/>
    <w:multiLevelType w:val="hybridMultilevel"/>
    <w:tmpl w:val="E5A0DDB4"/>
    <w:lvl w:ilvl="0" w:tplc="0419000F">
      <w:start w:val="1"/>
      <w:numFmt w:val="decimal"/>
      <w:lvlText w:val="%1."/>
      <w:lvlJc w:val="left"/>
      <w:pPr>
        <w:ind w:left="720" w:hanging="360"/>
      </w:pPr>
      <w:rPr>
        <w:rFonts w:hint="default"/>
      </w:rPr>
    </w:lvl>
    <w:lvl w:ilvl="1" w:tplc="DFF8E006">
      <w:start w:val="1"/>
      <w:numFmt w:val="lowerLetter"/>
      <w:lvlText w:val="%2."/>
      <w:lvlJc w:val="left"/>
      <w:pPr>
        <w:ind w:left="1440" w:hanging="360"/>
      </w:pPr>
      <w:rPr>
        <w:lang w:val="en-US"/>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990CA5"/>
    <w:multiLevelType w:val="hybridMultilevel"/>
    <w:tmpl w:val="93C8E28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676A59"/>
    <w:multiLevelType w:val="hybridMultilevel"/>
    <w:tmpl w:val="6DB8A648"/>
    <w:lvl w:ilvl="0" w:tplc="FFFFFFFF">
      <w:start w:val="1"/>
      <w:numFmt w:val="decimal"/>
      <w:lvlText w:val="%1."/>
      <w:lvlJc w:val="left"/>
      <w:pPr>
        <w:ind w:left="720" w:hanging="360"/>
      </w:pPr>
      <w:rPr>
        <w:rFonts w:hint="default"/>
      </w:rPr>
    </w:lvl>
    <w:lvl w:ilvl="1" w:tplc="041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87A34B4"/>
    <w:multiLevelType w:val="hybridMultilevel"/>
    <w:tmpl w:val="51269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DD306F"/>
    <w:multiLevelType w:val="multilevel"/>
    <w:tmpl w:val="D622871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23A4141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6E06D0"/>
    <w:multiLevelType w:val="hybridMultilevel"/>
    <w:tmpl w:val="9E6E4F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0159E3"/>
    <w:multiLevelType w:val="multilevel"/>
    <w:tmpl w:val="5366E5A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03152BF"/>
    <w:multiLevelType w:val="hybridMultilevel"/>
    <w:tmpl w:val="DB76D0AA"/>
    <w:lvl w:ilvl="0" w:tplc="04190001">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5" w15:restartNumberingAfterBreak="0">
    <w:nsid w:val="41231331"/>
    <w:multiLevelType w:val="hybridMultilevel"/>
    <w:tmpl w:val="4DD0774A"/>
    <w:lvl w:ilvl="0" w:tplc="46F0BD3C">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8A8087E"/>
    <w:multiLevelType w:val="hybridMultilevel"/>
    <w:tmpl w:val="73A4FC18"/>
    <w:lvl w:ilvl="0" w:tplc="486237AE">
      <w:start w:val="2"/>
      <w:numFmt w:val="bullet"/>
      <w:lvlText w:val=""/>
      <w:lvlJc w:val="left"/>
      <w:pPr>
        <w:ind w:left="720" w:hanging="360"/>
      </w:pPr>
      <w:rPr>
        <w:rFonts w:ascii="Symbol" w:eastAsia="WenQuanYi Micro Hei" w:hAnsi="Symbol" w:cs="Lohit Devanaga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B634C79"/>
    <w:multiLevelType w:val="hybridMultilevel"/>
    <w:tmpl w:val="E320EE1A"/>
    <w:lvl w:ilvl="0" w:tplc="327AE5E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02321C0"/>
    <w:multiLevelType w:val="multilevel"/>
    <w:tmpl w:val="02282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623C73BE"/>
    <w:multiLevelType w:val="hybridMultilevel"/>
    <w:tmpl w:val="3A100422"/>
    <w:lvl w:ilvl="0" w:tplc="2BF4B03A">
      <w:start w:val="1"/>
      <w:numFmt w:val="bullet"/>
      <w:lvlText w:val=""/>
      <w:lvlJc w:val="left"/>
      <w:pPr>
        <w:ind w:left="720" w:hanging="360"/>
      </w:pPr>
      <w:rPr>
        <w:rFonts w:ascii="Symbol" w:eastAsia="WenQuanYi Micro Hei" w:hAnsi="Symbol" w:cs="Lohit Devanaga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2C61BD3"/>
    <w:multiLevelType w:val="hybridMultilevel"/>
    <w:tmpl w:val="100E60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7ED3872"/>
    <w:multiLevelType w:val="hybridMultilevel"/>
    <w:tmpl w:val="7D709A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9C03E5C"/>
    <w:multiLevelType w:val="hybridMultilevel"/>
    <w:tmpl w:val="16FE6F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3DA47DF"/>
    <w:multiLevelType w:val="hybridMultilevel"/>
    <w:tmpl w:val="97D2E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3F96C51"/>
    <w:multiLevelType w:val="multilevel"/>
    <w:tmpl w:val="835E498E"/>
    <w:lvl w:ilvl="0">
      <w:start w:val="1"/>
      <w:numFmt w:val="decimal"/>
      <w:pStyle w:val="NumLabel11"/>
      <w:lvlText w:val="%1."/>
      <w:lvlJc w:val="left"/>
      <w:pPr>
        <w:ind w:left="360" w:hanging="360"/>
      </w:pPr>
      <w:rPr>
        <w:rFonts w:hint="default"/>
      </w:rPr>
    </w:lvl>
    <w:lvl w:ilvl="1">
      <w:start w:val="1"/>
      <w:numFmt w:val="decimal"/>
      <w:pStyle w:val="NumberedLabel1"/>
      <w:lvlText w:val="%1.%2."/>
      <w:lvlJc w:val="left"/>
      <w:pPr>
        <w:ind w:left="792" w:hanging="432"/>
      </w:pPr>
    </w:lvl>
    <w:lvl w:ilvl="2">
      <w:start w:val="1"/>
      <w:numFmt w:val="decimal"/>
      <w:pStyle w:val="Numberedlabel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802B14"/>
    <w:multiLevelType w:val="hybridMultilevel"/>
    <w:tmpl w:val="93C8E28A"/>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7B4F488A"/>
    <w:multiLevelType w:val="hybridMultilevel"/>
    <w:tmpl w:val="A4CA8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3445747">
    <w:abstractNumId w:val="16"/>
  </w:num>
  <w:num w:numId="2" w16cid:durableId="700713506">
    <w:abstractNumId w:val="20"/>
  </w:num>
  <w:num w:numId="3" w16cid:durableId="608467378">
    <w:abstractNumId w:val="2"/>
  </w:num>
  <w:num w:numId="4" w16cid:durableId="757680161">
    <w:abstractNumId w:val="21"/>
  </w:num>
  <w:num w:numId="5" w16cid:durableId="1696149836">
    <w:abstractNumId w:val="25"/>
  </w:num>
  <w:num w:numId="6" w16cid:durableId="1131633855">
    <w:abstractNumId w:val="12"/>
  </w:num>
  <w:num w:numId="7" w16cid:durableId="1942761753">
    <w:abstractNumId w:val="7"/>
  </w:num>
  <w:num w:numId="8" w16cid:durableId="1952273279">
    <w:abstractNumId w:val="9"/>
  </w:num>
  <w:num w:numId="9" w16cid:durableId="1741294549">
    <w:abstractNumId w:val="26"/>
  </w:num>
  <w:num w:numId="10" w16cid:durableId="1898854443">
    <w:abstractNumId w:val="1"/>
  </w:num>
  <w:num w:numId="11" w16cid:durableId="424111930">
    <w:abstractNumId w:val="23"/>
  </w:num>
  <w:num w:numId="12" w16cid:durableId="220675016">
    <w:abstractNumId w:val="6"/>
  </w:num>
  <w:num w:numId="13" w16cid:durableId="1969506861">
    <w:abstractNumId w:val="0"/>
  </w:num>
  <w:num w:numId="14" w16cid:durableId="36591166">
    <w:abstractNumId w:val="5"/>
  </w:num>
  <w:num w:numId="15" w16cid:durableId="1821849274">
    <w:abstractNumId w:val="3"/>
  </w:num>
  <w:num w:numId="16" w16cid:durableId="1933779574">
    <w:abstractNumId w:val="8"/>
  </w:num>
  <w:num w:numId="17" w16cid:durableId="306015315">
    <w:abstractNumId w:val="18"/>
  </w:num>
  <w:num w:numId="18" w16cid:durableId="1044403206">
    <w:abstractNumId w:val="10"/>
  </w:num>
  <w:num w:numId="19" w16cid:durableId="1798527965">
    <w:abstractNumId w:val="4"/>
  </w:num>
  <w:num w:numId="20" w16cid:durableId="386532711">
    <w:abstractNumId w:val="24"/>
  </w:num>
  <w:num w:numId="21" w16cid:durableId="1743141171">
    <w:abstractNumId w:val="11"/>
  </w:num>
  <w:num w:numId="22" w16cid:durableId="32387842">
    <w:abstractNumId w:val="19"/>
  </w:num>
  <w:num w:numId="23" w16cid:durableId="345790887">
    <w:abstractNumId w:val="15"/>
  </w:num>
  <w:num w:numId="24" w16cid:durableId="881357271">
    <w:abstractNumId w:val="13"/>
  </w:num>
  <w:num w:numId="25" w16cid:durableId="1485319075">
    <w:abstractNumId w:val="14"/>
  </w:num>
  <w:num w:numId="26" w16cid:durableId="1028331935">
    <w:abstractNumId w:val="22"/>
  </w:num>
  <w:num w:numId="27" w16cid:durableId="5676956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Лысенко">
    <w15:presenceInfo w15:providerId="AD" w15:userId="S::felix@dgphoenix.com::856f40a3-815c-4c49-8632-93c32add4f10"/>
  </w15:person>
  <w15:person w15:author="Алёна Волкова">
    <w15:presenceInfo w15:providerId="AD" w15:userId="S::helliana@dgphoenix.com::90bda270-85be-4d77-ab66-f18dc55d0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mailMerge>
    <w:mainDocumentType w:val="formLetters"/>
    <w:dataType w:val="textFile"/>
    <w:activeRecord w:val="-1"/>
  </w:mailMerg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A6"/>
    <w:rsid w:val="00015B7E"/>
    <w:rsid w:val="000257B1"/>
    <w:rsid w:val="000262B3"/>
    <w:rsid w:val="0003069B"/>
    <w:rsid w:val="0003254A"/>
    <w:rsid w:val="00037D6F"/>
    <w:rsid w:val="00044372"/>
    <w:rsid w:val="00046664"/>
    <w:rsid w:val="000748CF"/>
    <w:rsid w:val="00075BDD"/>
    <w:rsid w:val="00076C9A"/>
    <w:rsid w:val="00084402"/>
    <w:rsid w:val="000A0774"/>
    <w:rsid w:val="000B13F8"/>
    <w:rsid w:val="000B3B73"/>
    <w:rsid w:val="000B77C7"/>
    <w:rsid w:val="000D3C63"/>
    <w:rsid w:val="000F3102"/>
    <w:rsid w:val="000F7237"/>
    <w:rsid w:val="00104FB9"/>
    <w:rsid w:val="0011407E"/>
    <w:rsid w:val="00131387"/>
    <w:rsid w:val="00147EBE"/>
    <w:rsid w:val="00150865"/>
    <w:rsid w:val="00150E3A"/>
    <w:rsid w:val="001701D7"/>
    <w:rsid w:val="00172376"/>
    <w:rsid w:val="00193C06"/>
    <w:rsid w:val="001A2072"/>
    <w:rsid w:val="001A76D7"/>
    <w:rsid w:val="001B14AE"/>
    <w:rsid w:val="001B4733"/>
    <w:rsid w:val="001C3FF2"/>
    <w:rsid w:val="001E0F9E"/>
    <w:rsid w:val="001E72D5"/>
    <w:rsid w:val="001F7D05"/>
    <w:rsid w:val="00200813"/>
    <w:rsid w:val="00200D4B"/>
    <w:rsid w:val="00204D32"/>
    <w:rsid w:val="002067FE"/>
    <w:rsid w:val="00224A09"/>
    <w:rsid w:val="0023100D"/>
    <w:rsid w:val="0023730D"/>
    <w:rsid w:val="002421C5"/>
    <w:rsid w:val="00254485"/>
    <w:rsid w:val="00261BDC"/>
    <w:rsid w:val="00266374"/>
    <w:rsid w:val="002674D8"/>
    <w:rsid w:val="00267D59"/>
    <w:rsid w:val="002927B7"/>
    <w:rsid w:val="0029379B"/>
    <w:rsid w:val="002B4FE4"/>
    <w:rsid w:val="002B5FC1"/>
    <w:rsid w:val="002B6763"/>
    <w:rsid w:val="002C77A8"/>
    <w:rsid w:val="002F61C2"/>
    <w:rsid w:val="00316D7C"/>
    <w:rsid w:val="0035378D"/>
    <w:rsid w:val="00364B9D"/>
    <w:rsid w:val="003823B3"/>
    <w:rsid w:val="00382D41"/>
    <w:rsid w:val="003A04A1"/>
    <w:rsid w:val="003C1DC6"/>
    <w:rsid w:val="003E3AAA"/>
    <w:rsid w:val="003F3B7C"/>
    <w:rsid w:val="004000CD"/>
    <w:rsid w:val="00412F71"/>
    <w:rsid w:val="00421409"/>
    <w:rsid w:val="004258B6"/>
    <w:rsid w:val="00427CE9"/>
    <w:rsid w:val="0045063B"/>
    <w:rsid w:val="00461093"/>
    <w:rsid w:val="0048242B"/>
    <w:rsid w:val="00496385"/>
    <w:rsid w:val="004B0D0C"/>
    <w:rsid w:val="004E7F15"/>
    <w:rsid w:val="004F015F"/>
    <w:rsid w:val="00515FB4"/>
    <w:rsid w:val="00522109"/>
    <w:rsid w:val="00531A88"/>
    <w:rsid w:val="0055089D"/>
    <w:rsid w:val="00550C00"/>
    <w:rsid w:val="005511DD"/>
    <w:rsid w:val="00576DE9"/>
    <w:rsid w:val="00591C7C"/>
    <w:rsid w:val="00597E88"/>
    <w:rsid w:val="005B0285"/>
    <w:rsid w:val="005B0A0A"/>
    <w:rsid w:val="005B513F"/>
    <w:rsid w:val="005D4AA6"/>
    <w:rsid w:val="005E0E07"/>
    <w:rsid w:val="005F092C"/>
    <w:rsid w:val="005F620A"/>
    <w:rsid w:val="00615525"/>
    <w:rsid w:val="00617B4D"/>
    <w:rsid w:val="006423AB"/>
    <w:rsid w:val="00654153"/>
    <w:rsid w:val="00663E5C"/>
    <w:rsid w:val="006653FF"/>
    <w:rsid w:val="00682039"/>
    <w:rsid w:val="00693A9B"/>
    <w:rsid w:val="006D0DB5"/>
    <w:rsid w:val="006D742B"/>
    <w:rsid w:val="006E4FD9"/>
    <w:rsid w:val="00723623"/>
    <w:rsid w:val="007270D8"/>
    <w:rsid w:val="00727145"/>
    <w:rsid w:val="007377AD"/>
    <w:rsid w:val="007474DF"/>
    <w:rsid w:val="00766422"/>
    <w:rsid w:val="007C0963"/>
    <w:rsid w:val="007C6BD9"/>
    <w:rsid w:val="007D27B6"/>
    <w:rsid w:val="007E15B1"/>
    <w:rsid w:val="007F05BB"/>
    <w:rsid w:val="007F7732"/>
    <w:rsid w:val="0084196E"/>
    <w:rsid w:val="008546AC"/>
    <w:rsid w:val="00860861"/>
    <w:rsid w:val="0087028B"/>
    <w:rsid w:val="0087035E"/>
    <w:rsid w:val="00872D2D"/>
    <w:rsid w:val="00884577"/>
    <w:rsid w:val="0089203A"/>
    <w:rsid w:val="008B1E57"/>
    <w:rsid w:val="008B3801"/>
    <w:rsid w:val="0092608D"/>
    <w:rsid w:val="00957894"/>
    <w:rsid w:val="009628FB"/>
    <w:rsid w:val="00966842"/>
    <w:rsid w:val="00970525"/>
    <w:rsid w:val="00976A8F"/>
    <w:rsid w:val="00993A36"/>
    <w:rsid w:val="009A13D7"/>
    <w:rsid w:val="009B46BB"/>
    <w:rsid w:val="009C59A9"/>
    <w:rsid w:val="009D41EB"/>
    <w:rsid w:val="009D65DE"/>
    <w:rsid w:val="00A127CB"/>
    <w:rsid w:val="00A16545"/>
    <w:rsid w:val="00A247C9"/>
    <w:rsid w:val="00A2604A"/>
    <w:rsid w:val="00A312F6"/>
    <w:rsid w:val="00A35CE2"/>
    <w:rsid w:val="00A45327"/>
    <w:rsid w:val="00A560BF"/>
    <w:rsid w:val="00A56A27"/>
    <w:rsid w:val="00A74613"/>
    <w:rsid w:val="00A8032F"/>
    <w:rsid w:val="00A95C48"/>
    <w:rsid w:val="00AB1DBA"/>
    <w:rsid w:val="00AB6737"/>
    <w:rsid w:val="00AF0432"/>
    <w:rsid w:val="00AF1804"/>
    <w:rsid w:val="00AF22DC"/>
    <w:rsid w:val="00AF4ECA"/>
    <w:rsid w:val="00B20C1B"/>
    <w:rsid w:val="00B32379"/>
    <w:rsid w:val="00B42C26"/>
    <w:rsid w:val="00B52027"/>
    <w:rsid w:val="00B57BA3"/>
    <w:rsid w:val="00B57DB2"/>
    <w:rsid w:val="00B603BB"/>
    <w:rsid w:val="00B60FC8"/>
    <w:rsid w:val="00B77AAE"/>
    <w:rsid w:val="00B85ADC"/>
    <w:rsid w:val="00B9285F"/>
    <w:rsid w:val="00B9419F"/>
    <w:rsid w:val="00BA63AA"/>
    <w:rsid w:val="00BC0EA8"/>
    <w:rsid w:val="00BE4A18"/>
    <w:rsid w:val="00BF74AA"/>
    <w:rsid w:val="00C05C5A"/>
    <w:rsid w:val="00C061E4"/>
    <w:rsid w:val="00C311B7"/>
    <w:rsid w:val="00C34D86"/>
    <w:rsid w:val="00C41F2B"/>
    <w:rsid w:val="00C923D8"/>
    <w:rsid w:val="00CB1F33"/>
    <w:rsid w:val="00CC6AFD"/>
    <w:rsid w:val="00CD304F"/>
    <w:rsid w:val="00CD35A4"/>
    <w:rsid w:val="00CF402A"/>
    <w:rsid w:val="00D27425"/>
    <w:rsid w:val="00D55009"/>
    <w:rsid w:val="00D723BF"/>
    <w:rsid w:val="00D809BE"/>
    <w:rsid w:val="00DC0DB9"/>
    <w:rsid w:val="00DC2BA6"/>
    <w:rsid w:val="00DC7B2A"/>
    <w:rsid w:val="00DE0CB4"/>
    <w:rsid w:val="00DF4896"/>
    <w:rsid w:val="00E07CB4"/>
    <w:rsid w:val="00E2006F"/>
    <w:rsid w:val="00E31766"/>
    <w:rsid w:val="00E428BC"/>
    <w:rsid w:val="00E57D3D"/>
    <w:rsid w:val="00E75577"/>
    <w:rsid w:val="00E76611"/>
    <w:rsid w:val="00E76903"/>
    <w:rsid w:val="00E8117C"/>
    <w:rsid w:val="00EA5E16"/>
    <w:rsid w:val="00EC3C28"/>
    <w:rsid w:val="00ED23A6"/>
    <w:rsid w:val="00EE7D2D"/>
    <w:rsid w:val="00F02BD8"/>
    <w:rsid w:val="00F074A0"/>
    <w:rsid w:val="00F16F12"/>
    <w:rsid w:val="00F2124F"/>
    <w:rsid w:val="00F233A4"/>
    <w:rsid w:val="00F264B6"/>
    <w:rsid w:val="00F27194"/>
    <w:rsid w:val="00F35B40"/>
    <w:rsid w:val="00F73B30"/>
    <w:rsid w:val="00F85DA7"/>
    <w:rsid w:val="00FF49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F9A5"/>
  <w15:chartTrackingRefBased/>
  <w15:docId w15:val="{493A5B27-D960-4728-8CB8-BE3D5FA2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9BE"/>
    <w:pPr>
      <w:spacing w:after="0" w:line="240" w:lineRule="auto"/>
    </w:pPr>
    <w:rPr>
      <w:rFonts w:ascii="Liberation Serif" w:eastAsia="WenQuanYi Micro Hei" w:hAnsi="Liberation Serif" w:cs="Lohit Devanagari"/>
      <w:kern w:val="2"/>
      <w:sz w:val="24"/>
      <w:szCs w:val="24"/>
      <w:lang w:eastAsia="zh-CN" w:bidi="hi-IN"/>
    </w:rPr>
  </w:style>
  <w:style w:type="paragraph" w:styleId="1">
    <w:name w:val="heading 1"/>
    <w:basedOn w:val="a"/>
    <w:next w:val="a"/>
    <w:link w:val="10"/>
    <w:uiPriority w:val="9"/>
    <w:qFormat/>
    <w:rsid w:val="00B85ADC"/>
    <w:pPr>
      <w:keepNext/>
      <w:keepLines/>
      <w:widowControl w:val="0"/>
      <w:spacing w:before="400" w:after="120"/>
      <w:outlineLvl w:val="0"/>
    </w:pPr>
    <w:rPr>
      <w:rFonts w:ascii="Roboto" w:hAnsi="Roboto"/>
      <w:b/>
      <w:bCs/>
      <w:sz w:val="32"/>
      <w:szCs w:val="32"/>
    </w:rPr>
  </w:style>
  <w:style w:type="paragraph" w:styleId="2">
    <w:name w:val="heading 2"/>
    <w:basedOn w:val="a"/>
    <w:next w:val="a"/>
    <w:link w:val="20"/>
    <w:uiPriority w:val="9"/>
    <w:unhideWhenUsed/>
    <w:qFormat/>
    <w:rsid w:val="00766422"/>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unhideWhenUsed/>
    <w:qFormat/>
    <w:rsid w:val="00522109"/>
    <w:pPr>
      <w:keepNext/>
      <w:keepLines/>
      <w:spacing w:before="40"/>
      <w:outlineLvl w:val="2"/>
    </w:pPr>
    <w:rPr>
      <w:rFonts w:asciiTheme="majorHAnsi" w:eastAsiaTheme="majorEastAsia" w:hAnsiTheme="majorHAnsi" w:cs="Mangal"/>
      <w:color w:val="1F3763" w:themeColor="accent1" w:themeShade="7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5ADC"/>
    <w:rPr>
      <w:rFonts w:ascii="Roboto" w:eastAsia="WenQuanYi Micro Hei" w:hAnsi="Roboto" w:cs="Lohit Devanagari"/>
      <w:b/>
      <w:bCs/>
      <w:kern w:val="2"/>
      <w:sz w:val="32"/>
      <w:szCs w:val="32"/>
      <w:lang w:eastAsia="zh-CN" w:bidi="hi-IN"/>
    </w:rPr>
  </w:style>
  <w:style w:type="paragraph" w:styleId="a3">
    <w:name w:val="Title"/>
    <w:basedOn w:val="a"/>
    <w:next w:val="a4"/>
    <w:link w:val="a5"/>
    <w:uiPriority w:val="10"/>
    <w:qFormat/>
    <w:rsid w:val="00B85ADC"/>
    <w:pPr>
      <w:jc w:val="center"/>
    </w:pPr>
    <w:rPr>
      <w:b/>
      <w:bCs/>
      <w:sz w:val="56"/>
      <w:szCs w:val="56"/>
    </w:rPr>
  </w:style>
  <w:style w:type="character" w:customStyle="1" w:styleId="a5">
    <w:name w:val="Заголовок Знак"/>
    <w:basedOn w:val="a0"/>
    <w:link w:val="a3"/>
    <w:uiPriority w:val="10"/>
    <w:rsid w:val="00B85ADC"/>
    <w:rPr>
      <w:rFonts w:ascii="Liberation Serif" w:eastAsia="WenQuanYi Micro Hei" w:hAnsi="Liberation Serif" w:cs="Lohit Devanagari"/>
      <w:b/>
      <w:bCs/>
      <w:kern w:val="2"/>
      <w:sz w:val="56"/>
      <w:szCs w:val="56"/>
      <w:lang w:eastAsia="zh-CN" w:bidi="hi-IN"/>
    </w:rPr>
  </w:style>
  <w:style w:type="paragraph" w:styleId="a4">
    <w:name w:val="Body Text"/>
    <w:basedOn w:val="a"/>
    <w:link w:val="a6"/>
    <w:uiPriority w:val="99"/>
    <w:semiHidden/>
    <w:unhideWhenUsed/>
    <w:rsid w:val="00B85ADC"/>
    <w:pPr>
      <w:spacing w:after="120"/>
    </w:pPr>
    <w:rPr>
      <w:rFonts w:cs="Mangal"/>
      <w:szCs w:val="21"/>
    </w:rPr>
  </w:style>
  <w:style w:type="character" w:customStyle="1" w:styleId="a6">
    <w:name w:val="Основной текст Знак"/>
    <w:basedOn w:val="a0"/>
    <w:link w:val="a4"/>
    <w:uiPriority w:val="99"/>
    <w:semiHidden/>
    <w:rsid w:val="00B85ADC"/>
    <w:rPr>
      <w:rFonts w:ascii="Liberation Serif" w:eastAsia="WenQuanYi Micro Hei" w:hAnsi="Liberation Serif" w:cs="Mangal"/>
      <w:kern w:val="2"/>
      <w:sz w:val="24"/>
      <w:szCs w:val="21"/>
      <w:lang w:eastAsia="zh-CN" w:bidi="hi-IN"/>
    </w:rPr>
  </w:style>
  <w:style w:type="paragraph" w:styleId="a7">
    <w:name w:val="TOC Heading"/>
    <w:basedOn w:val="1"/>
    <w:next w:val="a"/>
    <w:uiPriority w:val="39"/>
    <w:unhideWhenUsed/>
    <w:qFormat/>
    <w:rsid w:val="00A45327"/>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lang w:eastAsia="ru-RU" w:bidi="ar-SA"/>
    </w:rPr>
  </w:style>
  <w:style w:type="paragraph" w:styleId="11">
    <w:name w:val="toc 1"/>
    <w:basedOn w:val="a"/>
    <w:next w:val="a"/>
    <w:autoRedefine/>
    <w:uiPriority w:val="39"/>
    <w:unhideWhenUsed/>
    <w:rsid w:val="00A45327"/>
    <w:pPr>
      <w:spacing w:after="100"/>
    </w:pPr>
    <w:rPr>
      <w:rFonts w:cs="Mangal"/>
      <w:szCs w:val="21"/>
    </w:rPr>
  </w:style>
  <w:style w:type="character" w:styleId="a8">
    <w:name w:val="Hyperlink"/>
    <w:basedOn w:val="a0"/>
    <w:uiPriority w:val="99"/>
    <w:unhideWhenUsed/>
    <w:rsid w:val="00A45327"/>
    <w:rPr>
      <w:color w:val="0563C1" w:themeColor="hyperlink"/>
      <w:u w:val="single"/>
    </w:rPr>
  </w:style>
  <w:style w:type="paragraph" w:styleId="a9">
    <w:name w:val="List Paragraph"/>
    <w:basedOn w:val="a"/>
    <w:uiPriority w:val="34"/>
    <w:qFormat/>
    <w:rsid w:val="00617B4D"/>
    <w:pPr>
      <w:ind w:left="720"/>
      <w:contextualSpacing/>
    </w:pPr>
    <w:rPr>
      <w:rFonts w:cs="Mangal"/>
      <w:szCs w:val="21"/>
    </w:rPr>
  </w:style>
  <w:style w:type="paragraph" w:customStyle="1" w:styleId="Label1">
    <w:name w:val="Label 1"/>
    <w:basedOn w:val="1"/>
    <w:link w:val="Label10"/>
    <w:qFormat/>
    <w:rsid w:val="00766422"/>
    <w:pPr>
      <w:spacing w:before="0" w:after="0" w:line="360" w:lineRule="auto"/>
    </w:pPr>
    <w:rPr>
      <w:lang w:val="en-US"/>
    </w:rPr>
  </w:style>
  <w:style w:type="character" w:customStyle="1" w:styleId="20">
    <w:name w:val="Заголовок 2 Знак"/>
    <w:basedOn w:val="a0"/>
    <w:link w:val="2"/>
    <w:uiPriority w:val="9"/>
    <w:rsid w:val="00766422"/>
    <w:rPr>
      <w:rFonts w:asciiTheme="majorHAnsi" w:eastAsiaTheme="majorEastAsia" w:hAnsiTheme="majorHAnsi" w:cs="Mangal"/>
      <w:color w:val="2F5496" w:themeColor="accent1" w:themeShade="BF"/>
      <w:kern w:val="2"/>
      <w:sz w:val="26"/>
      <w:szCs w:val="23"/>
      <w:lang w:eastAsia="zh-CN" w:bidi="hi-IN"/>
    </w:rPr>
  </w:style>
  <w:style w:type="character" w:customStyle="1" w:styleId="Label10">
    <w:name w:val="Label 1 Знак"/>
    <w:basedOn w:val="10"/>
    <w:link w:val="Label1"/>
    <w:rsid w:val="00766422"/>
    <w:rPr>
      <w:rFonts w:ascii="Roboto" w:eastAsia="WenQuanYi Micro Hei" w:hAnsi="Roboto" w:cs="Lohit Devanagari"/>
      <w:b/>
      <w:bCs/>
      <w:kern w:val="2"/>
      <w:sz w:val="32"/>
      <w:szCs w:val="32"/>
      <w:lang w:val="en-US" w:eastAsia="zh-CN" w:bidi="hi-IN"/>
    </w:rPr>
  </w:style>
  <w:style w:type="paragraph" w:customStyle="1" w:styleId="Label2">
    <w:name w:val="Label 2"/>
    <w:basedOn w:val="2"/>
    <w:link w:val="Label20"/>
    <w:qFormat/>
    <w:rsid w:val="00766422"/>
    <w:pPr>
      <w:spacing w:before="0" w:line="360" w:lineRule="auto"/>
    </w:pPr>
    <w:rPr>
      <w:rFonts w:ascii="Roboto" w:hAnsi="Roboto"/>
      <w:b/>
      <w:bCs/>
      <w:color w:val="auto"/>
      <w:sz w:val="28"/>
      <w:szCs w:val="28"/>
      <w:lang w:val="en-US"/>
    </w:rPr>
  </w:style>
  <w:style w:type="paragraph" w:customStyle="1" w:styleId="Usual">
    <w:name w:val="Usual"/>
    <w:basedOn w:val="a"/>
    <w:link w:val="Usual0"/>
    <w:qFormat/>
    <w:rsid w:val="00412F71"/>
    <w:pPr>
      <w:spacing w:after="240" w:line="360" w:lineRule="auto"/>
      <w:jc w:val="both"/>
    </w:pPr>
    <w:rPr>
      <w:rFonts w:ascii="Roboto" w:hAnsi="Roboto"/>
      <w:sz w:val="28"/>
      <w:szCs w:val="28"/>
    </w:rPr>
  </w:style>
  <w:style w:type="character" w:customStyle="1" w:styleId="Label20">
    <w:name w:val="Label 2 Знак"/>
    <w:basedOn w:val="20"/>
    <w:link w:val="Label2"/>
    <w:rsid w:val="00766422"/>
    <w:rPr>
      <w:rFonts w:ascii="Roboto" w:eastAsiaTheme="majorEastAsia" w:hAnsi="Roboto" w:cs="Mangal"/>
      <w:b/>
      <w:bCs/>
      <w:color w:val="2F5496" w:themeColor="accent1" w:themeShade="BF"/>
      <w:kern w:val="2"/>
      <w:sz w:val="28"/>
      <w:szCs w:val="28"/>
      <w:lang w:val="en-US" w:eastAsia="zh-CN" w:bidi="hi-IN"/>
    </w:rPr>
  </w:style>
  <w:style w:type="table" w:styleId="aa">
    <w:name w:val="Table Grid"/>
    <w:basedOn w:val="a1"/>
    <w:uiPriority w:val="39"/>
    <w:rsid w:val="00FF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ual0">
    <w:name w:val="Usual Знак"/>
    <w:basedOn w:val="a0"/>
    <w:link w:val="Usual"/>
    <w:rsid w:val="00412F71"/>
    <w:rPr>
      <w:rFonts w:ascii="Roboto" w:eastAsia="WenQuanYi Micro Hei" w:hAnsi="Roboto" w:cs="Lohit Devanagari"/>
      <w:kern w:val="2"/>
      <w:sz w:val="28"/>
      <w:szCs w:val="28"/>
      <w:lang w:eastAsia="zh-CN" w:bidi="hi-IN"/>
    </w:rPr>
  </w:style>
  <w:style w:type="character" w:customStyle="1" w:styleId="ListLabel10">
    <w:name w:val="ListLabel 10"/>
    <w:rsid w:val="002C77A8"/>
  </w:style>
  <w:style w:type="character" w:customStyle="1" w:styleId="30">
    <w:name w:val="Заголовок 3 Знак"/>
    <w:basedOn w:val="a0"/>
    <w:link w:val="3"/>
    <w:uiPriority w:val="9"/>
    <w:rsid w:val="00522109"/>
    <w:rPr>
      <w:rFonts w:asciiTheme="majorHAnsi" w:eastAsiaTheme="majorEastAsia" w:hAnsiTheme="majorHAnsi" w:cs="Mangal"/>
      <w:color w:val="1F3763" w:themeColor="accent1" w:themeShade="7F"/>
      <w:kern w:val="2"/>
      <w:sz w:val="24"/>
      <w:szCs w:val="21"/>
      <w:lang w:eastAsia="zh-CN" w:bidi="hi-IN"/>
    </w:rPr>
  </w:style>
  <w:style w:type="paragraph" w:styleId="21">
    <w:name w:val="toc 2"/>
    <w:basedOn w:val="a"/>
    <w:next w:val="a"/>
    <w:autoRedefine/>
    <w:uiPriority w:val="39"/>
    <w:unhideWhenUsed/>
    <w:rsid w:val="00E07CB4"/>
    <w:pPr>
      <w:spacing w:after="100"/>
      <w:ind w:left="240"/>
    </w:pPr>
    <w:rPr>
      <w:rFonts w:cs="Mangal"/>
      <w:szCs w:val="21"/>
    </w:rPr>
  </w:style>
  <w:style w:type="paragraph" w:styleId="31">
    <w:name w:val="toc 3"/>
    <w:basedOn w:val="a"/>
    <w:next w:val="a"/>
    <w:autoRedefine/>
    <w:uiPriority w:val="39"/>
    <w:unhideWhenUsed/>
    <w:rsid w:val="003E3AAA"/>
    <w:pPr>
      <w:tabs>
        <w:tab w:val="right" w:leader="dot" w:pos="9345"/>
      </w:tabs>
      <w:spacing w:line="360" w:lineRule="auto"/>
      <w:ind w:left="480"/>
    </w:pPr>
    <w:rPr>
      <w:rFonts w:cs="Mangal"/>
      <w:szCs w:val="21"/>
    </w:rPr>
  </w:style>
  <w:style w:type="paragraph" w:customStyle="1" w:styleId="Label3">
    <w:name w:val="Label 3"/>
    <w:basedOn w:val="3"/>
    <w:link w:val="Label30"/>
    <w:qFormat/>
    <w:rsid w:val="00693A9B"/>
    <w:pPr>
      <w:spacing w:before="0" w:line="360" w:lineRule="auto"/>
    </w:pPr>
    <w:rPr>
      <w:rFonts w:ascii="Roboto" w:hAnsi="Roboto"/>
      <w:b/>
      <w:bCs/>
      <w:color w:val="auto"/>
      <w:sz w:val="28"/>
      <w:szCs w:val="22"/>
    </w:rPr>
  </w:style>
  <w:style w:type="character" w:customStyle="1" w:styleId="Label30">
    <w:name w:val="Label 3 Знак"/>
    <w:basedOn w:val="30"/>
    <w:link w:val="Label3"/>
    <w:rsid w:val="00693A9B"/>
    <w:rPr>
      <w:rFonts w:ascii="Roboto" w:eastAsiaTheme="majorEastAsia" w:hAnsi="Roboto" w:cs="Mangal"/>
      <w:b/>
      <w:bCs/>
      <w:color w:val="1F3763" w:themeColor="accent1" w:themeShade="7F"/>
      <w:kern w:val="2"/>
      <w:sz w:val="28"/>
      <w:szCs w:val="21"/>
      <w:lang w:eastAsia="zh-CN" w:bidi="hi-IN"/>
    </w:rPr>
  </w:style>
  <w:style w:type="character" w:styleId="ab">
    <w:name w:val="Placeholder Text"/>
    <w:basedOn w:val="a0"/>
    <w:uiPriority w:val="99"/>
    <w:semiHidden/>
    <w:rsid w:val="00993A36"/>
    <w:rPr>
      <w:color w:val="808080"/>
    </w:rPr>
  </w:style>
  <w:style w:type="paragraph" w:customStyle="1" w:styleId="Numberedlabel2">
    <w:name w:val="Numbered label 2"/>
    <w:basedOn w:val="2"/>
    <w:link w:val="Numberedlabel20"/>
    <w:qFormat/>
    <w:rsid w:val="006D742B"/>
    <w:pPr>
      <w:numPr>
        <w:ilvl w:val="2"/>
        <w:numId w:val="20"/>
      </w:numPr>
      <w:spacing w:before="0" w:line="360" w:lineRule="auto"/>
      <w:ind w:left="426"/>
    </w:pPr>
    <w:rPr>
      <w:rFonts w:ascii="Roboto" w:hAnsi="Roboto"/>
      <w:b/>
      <w:color w:val="auto"/>
      <w:sz w:val="28"/>
    </w:rPr>
  </w:style>
  <w:style w:type="paragraph" w:customStyle="1" w:styleId="NumberedLabel1">
    <w:name w:val="Numbered Label 1"/>
    <w:basedOn w:val="1"/>
    <w:link w:val="NumberedLabel10"/>
    <w:qFormat/>
    <w:rsid w:val="006D742B"/>
    <w:pPr>
      <w:numPr>
        <w:ilvl w:val="1"/>
        <w:numId w:val="20"/>
      </w:numPr>
      <w:spacing w:before="0" w:line="360" w:lineRule="auto"/>
      <w:ind w:left="426"/>
    </w:pPr>
    <w:rPr>
      <w:sz w:val="28"/>
      <w:szCs w:val="28"/>
    </w:rPr>
  </w:style>
  <w:style w:type="character" w:customStyle="1" w:styleId="Numberedlabel20">
    <w:name w:val="Numbered label 2 Знак"/>
    <w:basedOn w:val="Label20"/>
    <w:link w:val="Numberedlabel2"/>
    <w:rsid w:val="006D742B"/>
    <w:rPr>
      <w:rFonts w:ascii="Roboto" w:eastAsiaTheme="majorEastAsia" w:hAnsi="Roboto" w:cs="Mangal"/>
      <w:b/>
      <w:bCs w:val="0"/>
      <w:color w:val="2F5496" w:themeColor="accent1" w:themeShade="BF"/>
      <w:kern w:val="2"/>
      <w:sz w:val="28"/>
      <w:szCs w:val="23"/>
      <w:lang w:val="en-US" w:eastAsia="zh-CN" w:bidi="hi-IN"/>
    </w:rPr>
  </w:style>
  <w:style w:type="character" w:customStyle="1" w:styleId="NumberedLabel10">
    <w:name w:val="Numbered Label 1 Знак"/>
    <w:basedOn w:val="Label10"/>
    <w:link w:val="NumberedLabel1"/>
    <w:rsid w:val="006D742B"/>
    <w:rPr>
      <w:rFonts w:ascii="Roboto" w:eastAsia="WenQuanYi Micro Hei" w:hAnsi="Roboto" w:cs="Lohit Devanagari"/>
      <w:b/>
      <w:bCs/>
      <w:kern w:val="2"/>
      <w:sz w:val="28"/>
      <w:szCs w:val="28"/>
      <w:lang w:val="en-US" w:eastAsia="zh-CN" w:bidi="hi-IN"/>
    </w:rPr>
  </w:style>
  <w:style w:type="paragraph" w:customStyle="1" w:styleId="NumLabel11">
    <w:name w:val="Num Label 11"/>
    <w:basedOn w:val="NumberedLabel1"/>
    <w:link w:val="NumLabel110"/>
    <w:qFormat/>
    <w:rsid w:val="006D742B"/>
    <w:pPr>
      <w:numPr>
        <w:ilvl w:val="0"/>
      </w:numPr>
    </w:pPr>
  </w:style>
  <w:style w:type="character" w:customStyle="1" w:styleId="NumLabel110">
    <w:name w:val="Num Label 11 Знак"/>
    <w:basedOn w:val="NumberedLabel10"/>
    <w:link w:val="NumLabel11"/>
    <w:rsid w:val="006D742B"/>
    <w:rPr>
      <w:rFonts w:ascii="Roboto" w:eastAsia="WenQuanYi Micro Hei" w:hAnsi="Roboto" w:cs="Lohit Devanagari"/>
      <w:b/>
      <w:bCs/>
      <w:kern w:val="2"/>
      <w:sz w:val="28"/>
      <w:szCs w:val="28"/>
      <w:lang w:val="en-US" w:eastAsia="zh-CN" w:bidi="hi-IN"/>
    </w:rPr>
  </w:style>
  <w:style w:type="character" w:styleId="ac">
    <w:name w:val="annotation reference"/>
    <w:basedOn w:val="a0"/>
    <w:uiPriority w:val="99"/>
    <w:semiHidden/>
    <w:unhideWhenUsed/>
    <w:rsid w:val="001701D7"/>
    <w:rPr>
      <w:sz w:val="16"/>
      <w:szCs w:val="16"/>
    </w:rPr>
  </w:style>
  <w:style w:type="paragraph" w:styleId="ad">
    <w:name w:val="annotation text"/>
    <w:basedOn w:val="a"/>
    <w:link w:val="ae"/>
    <w:uiPriority w:val="99"/>
    <w:unhideWhenUsed/>
    <w:rsid w:val="001701D7"/>
    <w:rPr>
      <w:rFonts w:cs="Mangal"/>
      <w:sz w:val="20"/>
      <w:szCs w:val="18"/>
    </w:rPr>
  </w:style>
  <w:style w:type="character" w:customStyle="1" w:styleId="ae">
    <w:name w:val="Текст примечания Знак"/>
    <w:basedOn w:val="a0"/>
    <w:link w:val="ad"/>
    <w:uiPriority w:val="99"/>
    <w:rsid w:val="001701D7"/>
    <w:rPr>
      <w:rFonts w:ascii="Liberation Serif" w:eastAsia="WenQuanYi Micro Hei" w:hAnsi="Liberation Serif" w:cs="Mangal"/>
      <w:kern w:val="2"/>
      <w:sz w:val="20"/>
      <w:szCs w:val="18"/>
      <w:lang w:eastAsia="zh-CN" w:bidi="hi-IN"/>
    </w:rPr>
  </w:style>
  <w:style w:type="paragraph" w:styleId="af">
    <w:name w:val="annotation subject"/>
    <w:basedOn w:val="ad"/>
    <w:next w:val="ad"/>
    <w:link w:val="af0"/>
    <w:uiPriority w:val="99"/>
    <w:semiHidden/>
    <w:unhideWhenUsed/>
    <w:rsid w:val="001701D7"/>
    <w:rPr>
      <w:b/>
      <w:bCs/>
    </w:rPr>
  </w:style>
  <w:style w:type="character" w:customStyle="1" w:styleId="af0">
    <w:name w:val="Тема примечания Знак"/>
    <w:basedOn w:val="ae"/>
    <w:link w:val="af"/>
    <w:uiPriority w:val="99"/>
    <w:semiHidden/>
    <w:rsid w:val="001701D7"/>
    <w:rPr>
      <w:rFonts w:ascii="Liberation Serif" w:eastAsia="WenQuanYi Micro Hei" w:hAnsi="Liberation Serif" w:cs="Mangal"/>
      <w:b/>
      <w:bCs/>
      <w:kern w:val="2"/>
      <w:sz w:val="20"/>
      <w:szCs w:val="1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Other\&#1064;&#1072;&#1073;&#1083;&#1086;&#1085;&#1099;%20&#1076;&#1086;&#1082;&#1086;&#1074;\Specs.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B4279-9CF8-4EA1-90DF-7F1395339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Specs</Template>
  <TotalTime>324</TotalTime>
  <Pages>18</Pages>
  <Words>3009</Words>
  <Characters>17157</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 Волкова</dc:creator>
  <cp:keywords/>
  <dc:description/>
  <cp:lastModifiedBy>Алёна Волкова</cp:lastModifiedBy>
  <cp:revision>15</cp:revision>
  <dcterms:created xsi:type="dcterms:W3CDTF">2022-04-19T10:10:00Z</dcterms:created>
  <dcterms:modified xsi:type="dcterms:W3CDTF">2022-04-20T08:48:00Z</dcterms:modified>
</cp:coreProperties>
</file>